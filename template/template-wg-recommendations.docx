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A47AD" w14:textId="1083E920" w:rsidR="00D70DC4" w:rsidRPr="00644F46" w:rsidRDefault="00302894" w:rsidP="00D70DC4">
      <w:pPr>
        <w:pStyle w:val="a4"/>
        <w:tabs>
          <w:tab w:val="clear" w:pos="794"/>
          <w:tab w:val="clear" w:pos="1191"/>
          <w:tab w:val="clear" w:pos="1587"/>
          <w:tab w:val="left" w:pos="1134"/>
        </w:tabs>
        <w:spacing w:before="120" w:after="120"/>
        <w:ind w:left="1320" w:hangingChars="412" w:hanging="1320"/>
        <w:jc w:val="right"/>
        <w:rPr>
          <w:sz w:val="32"/>
          <w:u w:val="single"/>
          <w:lang w:val="en-US" w:eastAsia="ko-KR"/>
        </w:rPr>
      </w:pPr>
      <w:r>
        <w:rPr>
          <w:sz w:val="32"/>
          <w:u w:val="single"/>
          <w:lang w:eastAsia="ko-KR"/>
        </w:rPr>
        <w:t>{{doc_number:</w:t>
      </w:r>
      <w:r>
        <w:rPr>
          <w:sz w:val="32"/>
          <w:u w:val="single"/>
          <w:lang w:eastAsia="ko-KR"/>
        </w:rPr>
        <w:t>문서</w:t>
      </w:r>
      <w:r>
        <w:rPr>
          <w:sz w:val="32"/>
          <w:u w:val="single"/>
          <w:lang w:eastAsia="ko-KR"/>
        </w:rPr>
        <w:t xml:space="preserve"> </w:t>
      </w:r>
      <w:r>
        <w:rPr>
          <w:sz w:val="32"/>
          <w:u w:val="single"/>
          <w:lang w:eastAsia="ko-KR"/>
        </w:rPr>
        <w:t>번호</w:t>
      </w:r>
      <w:r>
        <w:rPr>
          <w:sz w:val="32"/>
          <w:u w:val="single"/>
          <w:lang w:eastAsia="ko-KR"/>
        </w:rPr>
        <w:t xml:space="preserve">, </w:t>
      </w:r>
      <w:r>
        <w:rPr>
          <w:sz w:val="32"/>
          <w:u w:val="single"/>
          <w:lang w:eastAsia="ko-KR"/>
        </w:rPr>
        <w:t>예</w:t>
      </w:r>
      <w:r>
        <w:rPr>
          <w:sz w:val="32"/>
          <w:u w:val="single"/>
          <w:lang w:eastAsia="ko-KR"/>
        </w:rPr>
        <w:t>: SC 6/WG 7 N484}}</w:t>
      </w:r>
    </w:p>
    <w:p w14:paraId="25052C5B" w14:textId="77777777" w:rsidR="00D70DC4" w:rsidRDefault="00D70DC4" w:rsidP="00D70DC4">
      <w:pPr>
        <w:pStyle w:val="a4"/>
        <w:tabs>
          <w:tab w:val="clear" w:pos="794"/>
          <w:tab w:val="clear" w:pos="1191"/>
          <w:tab w:val="clear" w:pos="1587"/>
          <w:tab w:val="left" w:pos="1134"/>
        </w:tabs>
        <w:spacing w:before="120" w:after="120"/>
        <w:ind w:left="1155" w:hangingChars="412" w:hanging="1155"/>
        <w:jc w:val="right"/>
        <w:rPr>
          <w:sz w:val="28"/>
          <w:szCs w:val="28"/>
          <w:lang w:eastAsia="ko-KR"/>
        </w:rPr>
      </w:pPr>
    </w:p>
    <w:p w14:paraId="3142EC56" w14:textId="7D676F49" w:rsidR="00A700F0" w:rsidRDefault="00F56975" w:rsidP="00F56975">
      <w:pPr>
        <w:pStyle w:val="a4"/>
        <w:tabs>
          <w:tab w:val="clear" w:pos="794"/>
          <w:tab w:val="clear" w:pos="1191"/>
          <w:tab w:val="clear" w:pos="1587"/>
          <w:tab w:val="left" w:pos="1134"/>
        </w:tabs>
        <w:spacing w:before="120" w:after="120"/>
        <w:ind w:left="1155" w:hangingChars="412" w:hanging="1155"/>
        <w:jc w:val="left"/>
        <w:rPr>
          <w:sz w:val="28"/>
          <w:szCs w:val="28"/>
          <w:lang w:eastAsia="ko-KR"/>
        </w:rPr>
      </w:pPr>
      <w:r>
        <w:rPr>
          <w:rFonts w:hint="eastAsia"/>
          <w:sz w:val="28"/>
          <w:szCs w:val="28"/>
          <w:lang w:eastAsia="ko-KR"/>
        </w:rPr>
        <w:t>Title:</w:t>
      </w:r>
      <w:r>
        <w:rPr>
          <w:rFonts w:hint="eastAsia"/>
          <w:sz w:val="28"/>
          <w:szCs w:val="28"/>
          <w:lang w:eastAsia="ko-KR"/>
        </w:rPr>
        <w:tab/>
        <w:t>{{doc_title:</w:t>
      </w:r>
      <w:r>
        <w:rPr>
          <w:rFonts w:hint="eastAsia"/>
          <w:sz w:val="28"/>
          <w:szCs w:val="28"/>
          <w:lang w:eastAsia="ko-KR"/>
        </w:rPr>
        <w:t>회의</w:t>
      </w:r>
      <w:r>
        <w:rPr>
          <w:rFonts w:hint="eastAsia"/>
          <w:sz w:val="28"/>
          <w:szCs w:val="28"/>
          <w:lang w:eastAsia="ko-KR"/>
        </w:rPr>
        <w:t xml:space="preserve"> </w:t>
      </w:r>
      <w:r>
        <w:rPr>
          <w:rFonts w:hint="eastAsia"/>
          <w:sz w:val="28"/>
          <w:szCs w:val="28"/>
          <w:lang w:eastAsia="ko-KR"/>
        </w:rPr>
        <w:t>제목</w:t>
      </w:r>
      <w:r>
        <w:rPr>
          <w:rFonts w:hint="eastAsia"/>
          <w:sz w:val="28"/>
          <w:szCs w:val="28"/>
          <w:lang w:eastAsia="ko-KR"/>
        </w:rPr>
        <w:t>/</w:t>
      </w:r>
      <w:r>
        <w:rPr>
          <w:rFonts w:hint="eastAsia"/>
          <w:sz w:val="28"/>
          <w:szCs w:val="28"/>
          <w:lang w:eastAsia="ko-KR"/>
        </w:rPr>
        <w:t>장소</w:t>
      </w:r>
      <w:r>
        <w:rPr>
          <w:rFonts w:hint="eastAsia"/>
          <w:sz w:val="28"/>
          <w:szCs w:val="28"/>
          <w:lang w:eastAsia="ko-KR"/>
        </w:rPr>
        <w:t>/</w:t>
      </w:r>
      <w:r>
        <w:rPr>
          <w:rFonts w:hint="eastAsia"/>
          <w:sz w:val="28"/>
          <w:szCs w:val="28"/>
          <w:lang w:eastAsia="ko-KR"/>
        </w:rPr>
        <w:t>일정</w:t>
      </w:r>
      <w:r>
        <w:rPr>
          <w:rFonts w:hint="eastAsia"/>
          <w:sz w:val="28"/>
          <w:szCs w:val="28"/>
          <w:lang w:eastAsia="ko-KR"/>
        </w:rPr>
        <w:t xml:space="preserve">, </w:t>
      </w:r>
      <w:r>
        <w:rPr>
          <w:rFonts w:hint="eastAsia"/>
          <w:sz w:val="28"/>
          <w:szCs w:val="28"/>
          <w:lang w:eastAsia="ko-KR"/>
        </w:rPr>
        <w:t>예</w:t>
      </w:r>
      <w:r>
        <w:rPr>
          <w:rFonts w:hint="eastAsia"/>
          <w:sz w:val="28"/>
          <w:szCs w:val="28"/>
          <w:lang w:eastAsia="ko-KR"/>
        </w:rPr>
        <w:t>: Draft Recommendations of JTC 1/SC 6/WG 7 Interim Meeting in Nanjing City, China, 25 - 28 March 2025}}</w:t>
      </w:r>
    </w:p>
    <w:p w14:paraId="6F7163CD" w14:textId="57A5375F" w:rsidR="00DF5FC5" w:rsidRDefault="00F56975" w:rsidP="00F56975">
      <w:pPr>
        <w:pStyle w:val="a4"/>
        <w:tabs>
          <w:tab w:val="clear" w:pos="794"/>
          <w:tab w:val="clear" w:pos="1191"/>
          <w:tab w:val="clear" w:pos="1587"/>
          <w:tab w:val="left" w:pos="1134"/>
        </w:tabs>
        <w:spacing w:before="120" w:after="120"/>
        <w:ind w:left="1155" w:hangingChars="412" w:hanging="1155"/>
        <w:jc w:val="left"/>
        <w:rPr>
          <w:sz w:val="28"/>
          <w:szCs w:val="28"/>
          <w:lang w:eastAsia="ko-KR"/>
        </w:rPr>
      </w:pPr>
      <w:r>
        <w:rPr>
          <w:rFonts w:hint="eastAsia"/>
          <w:sz w:val="28"/>
          <w:szCs w:val="28"/>
          <w:lang w:eastAsia="ko-KR"/>
        </w:rPr>
        <w:t>Source:</w:t>
      </w:r>
      <w:r>
        <w:rPr>
          <w:rFonts w:hint="eastAsia"/>
          <w:sz w:val="28"/>
          <w:szCs w:val="28"/>
          <w:lang w:eastAsia="ko-KR"/>
        </w:rPr>
        <w:tab/>
        <w:t>{{source:</w:t>
      </w:r>
      <w:r>
        <w:rPr>
          <w:rFonts w:hint="eastAsia"/>
          <w:sz w:val="28"/>
          <w:szCs w:val="28"/>
          <w:lang w:eastAsia="ko-KR"/>
        </w:rPr>
        <w:t>작성자</w:t>
      </w:r>
      <w:r>
        <w:rPr>
          <w:rFonts w:hint="eastAsia"/>
          <w:sz w:val="28"/>
          <w:szCs w:val="28"/>
          <w:lang w:eastAsia="ko-KR"/>
        </w:rPr>
        <w:t xml:space="preserve"> </w:t>
      </w:r>
      <w:r>
        <w:rPr>
          <w:rFonts w:hint="eastAsia"/>
          <w:sz w:val="28"/>
          <w:szCs w:val="28"/>
          <w:lang w:eastAsia="ko-KR"/>
        </w:rPr>
        <w:t>직함</w:t>
      </w:r>
      <w:r>
        <w:rPr>
          <w:rFonts w:hint="eastAsia"/>
          <w:sz w:val="28"/>
          <w:szCs w:val="28"/>
          <w:lang w:eastAsia="ko-KR"/>
        </w:rPr>
        <w:t>/</w:t>
      </w:r>
      <w:r>
        <w:rPr>
          <w:rFonts w:hint="eastAsia"/>
          <w:sz w:val="28"/>
          <w:szCs w:val="28"/>
          <w:lang w:eastAsia="ko-KR"/>
        </w:rPr>
        <w:t>이름</w:t>
      </w:r>
      <w:r>
        <w:rPr>
          <w:rFonts w:hint="eastAsia"/>
          <w:sz w:val="28"/>
          <w:szCs w:val="28"/>
          <w:lang w:eastAsia="ko-KR"/>
        </w:rPr>
        <w:t xml:space="preserve">, </w:t>
      </w:r>
      <w:r>
        <w:rPr>
          <w:rFonts w:hint="eastAsia"/>
          <w:sz w:val="28"/>
          <w:szCs w:val="28"/>
          <w:lang w:eastAsia="ko-KR"/>
        </w:rPr>
        <w:t>예</w:t>
      </w:r>
      <w:r>
        <w:rPr>
          <w:rFonts w:hint="eastAsia"/>
          <w:sz w:val="28"/>
          <w:szCs w:val="28"/>
          <w:lang w:eastAsia="ko-KR"/>
        </w:rPr>
        <w:t>: SC 6/WG 7 Convenor (Mr Shin-Gak KANG)}}</w:t>
      </w:r>
    </w:p>
    <w:p w14:paraId="49A30780" w14:textId="77777777" w:rsidR="00AA1BC1" w:rsidRDefault="00AA1BC1" w:rsidP="00AA1BC1">
      <w:pPr>
        <w:rPr>
          <w:sz w:val="24"/>
          <w:lang w:val="en-US" w:eastAsia="ko-KR"/>
        </w:rPr>
      </w:pPr>
    </w:p>
    <w:p w14:paraId="6A76F9BA" w14:textId="762102B9" w:rsidR="0074745A" w:rsidRPr="009E5817" w:rsidRDefault="0074745A" w:rsidP="00AA1BC1">
      <w:pPr>
        <w:rPr>
          <w:sz w:val="24"/>
          <w:lang w:val="en-US" w:eastAsia="ko-KR"/>
        </w:rPr>
      </w:pPr>
      <w:r>
        <w:rPr>
          <w:sz w:val="24"/>
          <w:lang w:val="en-US" w:eastAsia="ko-KR"/>
        </w:rPr>
        <w:t>{{intro:</w:t>
      </w:r>
      <w:r>
        <w:rPr>
          <w:sz w:val="24"/>
          <w:lang w:val="en-US" w:eastAsia="ko-KR"/>
        </w:rPr>
        <w:t>회의</w:t>
      </w:r>
      <w:r>
        <w:rPr>
          <w:sz w:val="24"/>
          <w:lang w:val="en-US" w:eastAsia="ko-KR"/>
        </w:rPr>
        <w:t xml:space="preserve"> </w:t>
      </w:r>
      <w:r>
        <w:rPr>
          <w:sz w:val="24"/>
          <w:lang w:val="en-US" w:eastAsia="ko-KR"/>
        </w:rPr>
        <w:t>개요</w:t>
      </w:r>
      <w:r>
        <w:rPr>
          <w:sz w:val="24"/>
          <w:lang w:val="en-US" w:eastAsia="ko-KR"/>
        </w:rPr>
        <w:t xml:space="preserve"> </w:t>
      </w:r>
      <w:r>
        <w:rPr>
          <w:sz w:val="24"/>
          <w:lang w:val="en-US" w:eastAsia="ko-KR"/>
        </w:rPr>
        <w:t>한두</w:t>
      </w:r>
      <w:r>
        <w:rPr>
          <w:sz w:val="24"/>
          <w:lang w:val="en-US" w:eastAsia="ko-KR"/>
        </w:rPr>
        <w:t xml:space="preserve"> </w:t>
      </w:r>
      <w:r>
        <w:rPr>
          <w:sz w:val="24"/>
          <w:lang w:val="en-US" w:eastAsia="ko-KR"/>
        </w:rPr>
        <w:t>문장</w:t>
      </w:r>
      <w:r>
        <w:rPr>
          <w:sz w:val="24"/>
          <w:lang w:val="en-US" w:eastAsia="ko-KR"/>
        </w:rPr>
        <w:t xml:space="preserve">, </w:t>
      </w:r>
      <w:r>
        <w:rPr>
          <w:sz w:val="24"/>
          <w:lang w:val="en-US" w:eastAsia="ko-KR"/>
        </w:rPr>
        <w:t>예</w:t>
      </w:r>
      <w:r>
        <w:rPr>
          <w:sz w:val="24"/>
          <w:lang w:val="en-US" w:eastAsia="ko-KR"/>
        </w:rPr>
        <w:t>: This document provides key outcomes and action items based on the discussion results of SC 6/WG 7 interim meeting.}}</w:t>
      </w:r>
    </w:p>
    <w:p w14:paraId="7E7B58E1" w14:textId="77777777" w:rsidR="00DD76C9" w:rsidRPr="009E5817" w:rsidRDefault="00DD76C9" w:rsidP="00AA1BC1">
      <w:pPr>
        <w:rPr>
          <w:sz w:val="24"/>
          <w:lang w:val="en-US" w:eastAsia="ko-KR"/>
        </w:rPr>
      </w:pPr>
    </w:p>
    <w:p>
      <w:r>
        <w:t xml:space="preserve">{{#recommendations}}</w:t>
      </w:r>
    </w:p>
    <w:p w14:paraId="4DE1FEF8" w14:textId="69748919" w:rsidR="004575CD" w:rsidRPr="009E5817" w:rsidRDefault="004575CD" w:rsidP="008A4D9F">
      <w:pPr>
        <w:ind w:left="2840" w:hangingChars="1182" w:hanging="2840"/>
        <w:rPr>
          <w:b/>
          <w:bCs/>
          <w:sz w:val="24"/>
          <w:lang w:val="en-US" w:eastAsia="ko-KR"/>
        </w:rPr>
      </w:pPr>
      <w:r>
        <w:rPr>
          <w:b/>
          <w:bCs/>
          <w:sz w:val="24"/>
          <w:lang w:val="en-US" w:eastAsia="ko-KR"/>
        </w:rPr>
        <w:t xml:space="preserve">Recommendation {{no}}</w:t>
      </w:r>
      <w:r>
        <w:rPr>
          <w:b/>
          <w:bCs/>
          <w:sz w:val="24"/>
          <w:lang w:val="en-US" w:eastAsia="ko-KR"/>
        </w:rPr>
        <w:tab/>
      </w:r>
      <w:r>
        <w:rPr>
          <w:b/>
          <w:bCs/>
          <w:sz w:val="24"/>
          <w:lang w:val="en-US" w:eastAsia="ko-KR"/>
        </w:rPr>
        <w:t xml:space="preserve">{{title}}</w:t>
      </w:r>
    </w:p>
    <w:p w14:paraId="00C55EA0" w14:textId="2533AB53" w:rsidR="00396590" w:rsidRDefault="004D0515" w:rsidP="00AA1BC1">
      <w:pPr>
        <w:rPr>
          <w:sz w:val="24"/>
          <w:lang w:val="en-US" w:eastAsia="ko-KR"/>
        </w:rPr>
      </w:pPr>
      <w:r>
        <w:rPr>
          <w:sz w:val="24"/>
          <w:lang w:val="en-US" w:eastAsia="ko-KR"/>
        </w:rPr>
        <w:t>{{</w:t>
      </w:r>
      <w:r w:rsidR="008A4D9F">
        <w:rPr>
          <w:sz w:val="24"/>
          <w:lang w:val="en-US" w:eastAsia="ko-KR"/>
        </w:rPr>
        <w:t>d</w:t>
      </w:r>
      <w:r w:rsidR="00396590">
        <w:rPr>
          <w:sz w:val="24"/>
          <w:lang w:val="en-US" w:eastAsia="ko-KR"/>
        </w:rPr>
        <w:t>escription: describe this recommendation within 200-words}}</w:t>
      </w:r>
    </w:p>
    <w:p>
      <w:r>
        <w:t xml:space="preserve">{{#items}}</w:t>
      </w:r>
    </w:p>
    <w:p w14:paraId="5DF45BEF" w14:textId="49E23A94" w:rsidR="00396590" w:rsidRPr="001072A2" w:rsidRDefault="00396590" w:rsidP="00AA1BC1">
      <w:pPr>
        <w:pStyle w:val="aa"/>
        <w:numPr>
          <w:ilvl w:val="0"/>
          <w:numId w:val="46"/>
        </w:numPr>
        <w:tabs>
          <w:tab w:val="clear" w:pos="794"/>
          <w:tab w:val="left" w:pos="709"/>
        </w:tabs>
        <w:ind w:leftChars="0" w:left="567" w:hanging="283"/>
        <w:jc w:val="left"/>
        <w:rPr>
          <w:sz w:val="24"/>
          <w:lang w:val="en-US" w:eastAsia="ko-KR"/>
        </w:rPr>
      </w:pPr>
      <w:r>
        <w:rPr>
          <w:sz w:val="24"/>
          <w:lang w:val="en-US" w:eastAsia="ko-KR"/>
        </w:rPr>
        <w:t xml:space="preserve">{{text}}</w:t>
      </w:r>
    </w:p>
    <w:p>
      <w:r>
        <w:t xml:space="preserve">{{/items}}</w:t>
      </w:r>
    </w:p>
    <w:p w14:paraId="10625EAF" w14:textId="06EE194F" w:rsidR="004575CD" w:rsidRPr="009E5817" w:rsidRDefault="004D0515" w:rsidP="00AA1BC1">
      <w:pPr>
        <w:rPr>
          <w:sz w:val="24"/>
          <w:lang w:val="en-US" w:eastAsia="ko-KR"/>
        </w:rPr>
      </w:pPr>
      <w:r>
        <w:rPr>
          <w:sz w:val="24"/>
          <w:lang w:val="en-US" w:eastAsia="ko-KR"/>
        </w:rPr>
        <w:t>{{/</w:t>
      </w:r>
      <w:r w:rsidRPr="00D844A2">
        <w:rPr>
          <w:b/>
          <w:bCs/>
          <w:sz w:val="24"/>
          <w:lang w:val="en-US" w:eastAsia="ko-KR"/>
        </w:rPr>
        <w:t>recommendations</w:t>
      </w:r>
      <w:r>
        <w:rPr>
          <w:sz w:val="24"/>
          <w:lang w:val="en-US" w:eastAsia="ko-KR"/>
        </w:rPr>
        <w:t>}}</w:t>
      </w:r>
    </w:p>
    <w:p w14:paraId="6207FFC0" w14:textId="77777777" w:rsidR="00491A7A" w:rsidRPr="009E5817" w:rsidRDefault="00491A7A" w:rsidP="00821E8B">
      <w:pPr>
        <w:tabs>
          <w:tab w:val="clear" w:pos="794"/>
          <w:tab w:val="left" w:pos="709"/>
        </w:tabs>
        <w:jc w:val="left"/>
        <w:rPr>
          <w:sz w:val="24"/>
          <w:lang w:val="en-US" w:eastAsia="ko-KR"/>
        </w:rPr>
      </w:pPr>
    </w:p>
    <w:sectPr w:rsidR="00491A7A" w:rsidRPr="009E5817" w:rsidSect="00C3562A">
      <w:footerReference w:type="first" r:id="rId8"/>
      <w:pgSz w:w="11906" w:h="16838"/>
      <w:pgMar w:top="1440" w:right="1440" w:bottom="1440" w:left="1701" w:header="709" w:footer="1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40ACB5" w14:textId="77777777" w:rsidR="0047271B" w:rsidRDefault="0047271B">
      <w:r>
        <w:separator/>
      </w:r>
    </w:p>
  </w:endnote>
  <w:endnote w:type="continuationSeparator" w:id="0">
    <w:p w14:paraId="20EEC80C" w14:textId="77777777" w:rsidR="0047271B" w:rsidRDefault="0047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D0A296" w14:textId="77777777" w:rsidR="00B4561B" w:rsidRDefault="00B4561B">
    <w:pPr>
      <w:pStyle w:val="a7"/>
      <w:tabs>
        <w:tab w:val="clear" w:pos="4153"/>
        <w:tab w:val="clear" w:pos="8306"/>
        <w:tab w:val="center" w:pos="4536"/>
        <w:tab w:val="center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6381A" w14:textId="77777777" w:rsidR="0047271B" w:rsidRDefault="0047271B">
      <w:r>
        <w:separator/>
      </w:r>
    </w:p>
  </w:footnote>
  <w:footnote w:type="continuationSeparator" w:id="0">
    <w:p w14:paraId="45065000" w14:textId="77777777" w:rsidR="0047271B" w:rsidRDefault="00472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36FCF"/>
    <w:multiLevelType w:val="hybridMultilevel"/>
    <w:tmpl w:val="42369AD0"/>
    <w:lvl w:ilvl="0" w:tplc="F258CF74">
      <w:start w:val="1"/>
      <w:numFmt w:val="bullet"/>
      <w:lvlText w:val="-"/>
      <w:lvlJc w:val="left"/>
      <w:pPr>
        <w:ind w:left="1211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" w15:restartNumberingAfterBreak="0">
    <w:nsid w:val="038238A7"/>
    <w:multiLevelType w:val="hybridMultilevel"/>
    <w:tmpl w:val="DEEC8BB8"/>
    <w:lvl w:ilvl="0" w:tplc="0D5CE098">
      <w:start w:val="1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49" w:hanging="400"/>
      </w:pPr>
    </w:lvl>
    <w:lvl w:ilvl="2" w:tplc="0409001B" w:tentative="1">
      <w:start w:val="1"/>
      <w:numFmt w:val="lowerRoman"/>
      <w:lvlText w:val="%3."/>
      <w:lvlJc w:val="right"/>
      <w:pPr>
        <w:ind w:left="2149" w:hanging="400"/>
      </w:pPr>
    </w:lvl>
    <w:lvl w:ilvl="3" w:tplc="0409000F" w:tentative="1">
      <w:start w:val="1"/>
      <w:numFmt w:val="decimal"/>
      <w:lvlText w:val="%4."/>
      <w:lvlJc w:val="left"/>
      <w:pPr>
        <w:ind w:left="2549" w:hanging="400"/>
      </w:pPr>
    </w:lvl>
    <w:lvl w:ilvl="4" w:tplc="04090019" w:tentative="1">
      <w:start w:val="1"/>
      <w:numFmt w:val="upperLetter"/>
      <w:lvlText w:val="%5."/>
      <w:lvlJc w:val="left"/>
      <w:pPr>
        <w:ind w:left="2949" w:hanging="400"/>
      </w:pPr>
    </w:lvl>
    <w:lvl w:ilvl="5" w:tplc="0409001B" w:tentative="1">
      <w:start w:val="1"/>
      <w:numFmt w:val="lowerRoman"/>
      <w:lvlText w:val="%6."/>
      <w:lvlJc w:val="right"/>
      <w:pPr>
        <w:ind w:left="3349" w:hanging="400"/>
      </w:pPr>
    </w:lvl>
    <w:lvl w:ilvl="6" w:tplc="0409000F" w:tentative="1">
      <w:start w:val="1"/>
      <w:numFmt w:val="decimal"/>
      <w:lvlText w:val="%7."/>
      <w:lvlJc w:val="left"/>
      <w:pPr>
        <w:ind w:left="3749" w:hanging="400"/>
      </w:pPr>
    </w:lvl>
    <w:lvl w:ilvl="7" w:tplc="04090019" w:tentative="1">
      <w:start w:val="1"/>
      <w:numFmt w:val="upperLetter"/>
      <w:lvlText w:val="%8."/>
      <w:lvlJc w:val="left"/>
      <w:pPr>
        <w:ind w:left="4149" w:hanging="400"/>
      </w:pPr>
    </w:lvl>
    <w:lvl w:ilvl="8" w:tplc="0409001B" w:tentative="1">
      <w:start w:val="1"/>
      <w:numFmt w:val="lowerRoman"/>
      <w:lvlText w:val="%9."/>
      <w:lvlJc w:val="right"/>
      <w:pPr>
        <w:ind w:left="4549" w:hanging="400"/>
      </w:pPr>
    </w:lvl>
  </w:abstractNum>
  <w:abstractNum w:abstractNumId="2" w15:restartNumberingAfterBreak="0">
    <w:nsid w:val="04985C2E"/>
    <w:multiLevelType w:val="hybridMultilevel"/>
    <w:tmpl w:val="696005C2"/>
    <w:lvl w:ilvl="0" w:tplc="CC324F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5716665"/>
    <w:multiLevelType w:val="hybridMultilevel"/>
    <w:tmpl w:val="1FECF76A"/>
    <w:lvl w:ilvl="0" w:tplc="BF6E91E2">
      <w:numFmt w:val="bullet"/>
      <w:lvlText w:val="-"/>
      <w:lvlJc w:val="left"/>
      <w:pPr>
        <w:ind w:left="4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4" w15:restartNumberingAfterBreak="0">
    <w:nsid w:val="090945F1"/>
    <w:multiLevelType w:val="multilevel"/>
    <w:tmpl w:val="39B88F4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3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5" w15:restartNumberingAfterBreak="0">
    <w:nsid w:val="1008389D"/>
    <w:multiLevelType w:val="hybridMultilevel"/>
    <w:tmpl w:val="9C66A0F6"/>
    <w:lvl w:ilvl="0" w:tplc="6DF483B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402799"/>
    <w:multiLevelType w:val="hybridMultilevel"/>
    <w:tmpl w:val="41D8493C"/>
    <w:lvl w:ilvl="0" w:tplc="57F2564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40F3919"/>
    <w:multiLevelType w:val="hybridMultilevel"/>
    <w:tmpl w:val="AB382306"/>
    <w:lvl w:ilvl="0" w:tplc="0BA624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732C6C"/>
    <w:multiLevelType w:val="hybridMultilevel"/>
    <w:tmpl w:val="C91E361E"/>
    <w:lvl w:ilvl="0" w:tplc="542A2E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2D0651"/>
    <w:multiLevelType w:val="hybridMultilevel"/>
    <w:tmpl w:val="FBC2EF2C"/>
    <w:lvl w:ilvl="0" w:tplc="2D06C06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60A289A"/>
    <w:multiLevelType w:val="hybridMultilevel"/>
    <w:tmpl w:val="C8EA4156"/>
    <w:lvl w:ilvl="0" w:tplc="8EC0E9F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A722BF9"/>
    <w:multiLevelType w:val="hybridMultilevel"/>
    <w:tmpl w:val="361AD03E"/>
    <w:lvl w:ilvl="0" w:tplc="CC28D39A">
      <w:start w:val="1"/>
      <w:numFmt w:val="decimal"/>
      <w:lvlText w:val="%1)"/>
      <w:lvlJc w:val="left"/>
      <w:pPr>
        <w:ind w:left="12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2" w15:restartNumberingAfterBreak="0">
    <w:nsid w:val="226F24F7"/>
    <w:multiLevelType w:val="hybridMultilevel"/>
    <w:tmpl w:val="B85418B4"/>
    <w:lvl w:ilvl="0" w:tplc="F816EE46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551C04"/>
    <w:multiLevelType w:val="hybridMultilevel"/>
    <w:tmpl w:val="15F0EC62"/>
    <w:lvl w:ilvl="0" w:tplc="0C789C8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BCD150E"/>
    <w:multiLevelType w:val="hybridMultilevel"/>
    <w:tmpl w:val="F6A60208"/>
    <w:lvl w:ilvl="0" w:tplc="A0B0F682">
      <w:start w:val="1"/>
      <w:numFmt w:val="bullet"/>
      <w:lvlText w:val=""/>
      <w:lvlJc w:val="left"/>
      <w:pPr>
        <w:ind w:left="16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15" w15:restartNumberingAfterBreak="0">
    <w:nsid w:val="2E63366E"/>
    <w:multiLevelType w:val="hybridMultilevel"/>
    <w:tmpl w:val="A9E8B80E"/>
    <w:lvl w:ilvl="0" w:tplc="FE301B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6" w15:restartNumberingAfterBreak="0">
    <w:nsid w:val="31303318"/>
    <w:multiLevelType w:val="hybridMultilevel"/>
    <w:tmpl w:val="10D64882"/>
    <w:lvl w:ilvl="0" w:tplc="A0B0F682">
      <w:start w:val="1"/>
      <w:numFmt w:val="bullet"/>
      <w:lvlText w:val="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AB02119A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20934E6"/>
    <w:multiLevelType w:val="hybridMultilevel"/>
    <w:tmpl w:val="4876547A"/>
    <w:lvl w:ilvl="0" w:tplc="CFFC8CD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250CB0"/>
    <w:multiLevelType w:val="hybridMultilevel"/>
    <w:tmpl w:val="C8EA4156"/>
    <w:lvl w:ilvl="0" w:tplc="8EC0E9F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D0B217A"/>
    <w:multiLevelType w:val="hybridMultilevel"/>
    <w:tmpl w:val="1326FFA8"/>
    <w:lvl w:ilvl="0" w:tplc="40CAFE04">
      <w:start w:val="1"/>
      <w:numFmt w:val="decimal"/>
      <w:lvlText w:val="%1)"/>
      <w:lvlJc w:val="left"/>
      <w:pPr>
        <w:ind w:left="12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1CE4155"/>
    <w:multiLevelType w:val="hybridMultilevel"/>
    <w:tmpl w:val="3B664392"/>
    <w:lvl w:ilvl="0" w:tplc="AB02119A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25B583E"/>
    <w:multiLevelType w:val="hybridMultilevel"/>
    <w:tmpl w:val="012C3E46"/>
    <w:lvl w:ilvl="0" w:tplc="109C8598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2CF3DC1"/>
    <w:multiLevelType w:val="hybridMultilevel"/>
    <w:tmpl w:val="AC0E1F76"/>
    <w:lvl w:ilvl="0" w:tplc="3AAAF23E">
      <w:start w:val="1"/>
      <w:numFmt w:val="decimal"/>
      <w:lvlText w:val="%1."/>
      <w:lvlJc w:val="left"/>
      <w:pPr>
        <w:tabs>
          <w:tab w:val="num" w:pos="916"/>
        </w:tabs>
        <w:ind w:left="916" w:hanging="400"/>
      </w:pPr>
      <w:rPr>
        <w:rFonts w:ascii="Times New Roman" w:eastAsia="바탕" w:hAnsi="Times New Roman" w:cs="Times New Roman"/>
      </w:rPr>
    </w:lvl>
    <w:lvl w:ilvl="1" w:tplc="AB02119A">
      <w:start w:val="1"/>
      <w:numFmt w:val="bullet"/>
      <w:lvlText w:val="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16"/>
        </w:tabs>
        <w:ind w:left="13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16"/>
        </w:tabs>
        <w:ind w:left="17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23" w15:restartNumberingAfterBreak="0">
    <w:nsid w:val="455A497D"/>
    <w:multiLevelType w:val="hybridMultilevel"/>
    <w:tmpl w:val="15F0EC62"/>
    <w:lvl w:ilvl="0" w:tplc="0C789C8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71B1909"/>
    <w:multiLevelType w:val="hybridMultilevel"/>
    <w:tmpl w:val="FE9401BA"/>
    <w:lvl w:ilvl="0" w:tplc="A6ACA58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5" w15:restartNumberingAfterBreak="0">
    <w:nsid w:val="4809382B"/>
    <w:multiLevelType w:val="hybridMultilevel"/>
    <w:tmpl w:val="EF3EB6B0"/>
    <w:lvl w:ilvl="0" w:tplc="707E35DE">
      <w:start w:val="1"/>
      <w:numFmt w:val="bullet"/>
      <w:lvlText w:val="-"/>
      <w:lvlJc w:val="left"/>
      <w:pPr>
        <w:ind w:left="1211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6" w15:restartNumberingAfterBreak="0">
    <w:nsid w:val="4AA84B18"/>
    <w:multiLevelType w:val="hybridMultilevel"/>
    <w:tmpl w:val="3924A43C"/>
    <w:lvl w:ilvl="0" w:tplc="771878EC">
      <w:start w:val="1"/>
      <w:numFmt w:val="bullet"/>
      <w:lvlText w:val="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D7E21B3"/>
    <w:multiLevelType w:val="multilevel"/>
    <w:tmpl w:val="04E642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7CC6C92"/>
    <w:multiLevelType w:val="hybridMultilevel"/>
    <w:tmpl w:val="CFC695C0"/>
    <w:lvl w:ilvl="0" w:tplc="FA149DF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59B83B57"/>
    <w:multiLevelType w:val="hybridMultilevel"/>
    <w:tmpl w:val="8B860B16"/>
    <w:lvl w:ilvl="0" w:tplc="C2EAFFEC">
      <w:start w:val="1"/>
      <w:numFmt w:val="bullet"/>
      <w:lvlText w:val=""/>
      <w:lvlJc w:val="left"/>
      <w:pPr>
        <w:ind w:left="16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30" w15:restartNumberingAfterBreak="0">
    <w:nsid w:val="5E7454FC"/>
    <w:multiLevelType w:val="hybridMultilevel"/>
    <w:tmpl w:val="84D098B6"/>
    <w:lvl w:ilvl="0" w:tplc="0186F4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2CC6677"/>
    <w:multiLevelType w:val="hybridMultilevel"/>
    <w:tmpl w:val="7BE6BEC2"/>
    <w:lvl w:ilvl="0" w:tplc="CC28D39A">
      <w:start w:val="1"/>
      <w:numFmt w:val="decimal"/>
      <w:lvlText w:val="%1)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5" w:hanging="400"/>
      </w:pPr>
    </w:lvl>
    <w:lvl w:ilvl="2" w:tplc="0409001B" w:tentative="1">
      <w:start w:val="1"/>
      <w:numFmt w:val="lowerRoman"/>
      <w:lvlText w:val="%3."/>
      <w:lvlJc w:val="right"/>
      <w:pPr>
        <w:ind w:left="1645" w:hanging="400"/>
      </w:pPr>
    </w:lvl>
    <w:lvl w:ilvl="3" w:tplc="0409000F" w:tentative="1">
      <w:start w:val="1"/>
      <w:numFmt w:val="decimal"/>
      <w:lvlText w:val="%4."/>
      <w:lvlJc w:val="left"/>
      <w:pPr>
        <w:ind w:left="2045" w:hanging="400"/>
      </w:pPr>
    </w:lvl>
    <w:lvl w:ilvl="4" w:tplc="04090019" w:tentative="1">
      <w:start w:val="1"/>
      <w:numFmt w:val="upperLetter"/>
      <w:lvlText w:val="%5."/>
      <w:lvlJc w:val="left"/>
      <w:pPr>
        <w:ind w:left="2445" w:hanging="400"/>
      </w:pPr>
    </w:lvl>
    <w:lvl w:ilvl="5" w:tplc="0409001B" w:tentative="1">
      <w:start w:val="1"/>
      <w:numFmt w:val="lowerRoman"/>
      <w:lvlText w:val="%6."/>
      <w:lvlJc w:val="right"/>
      <w:pPr>
        <w:ind w:left="2845" w:hanging="400"/>
      </w:pPr>
    </w:lvl>
    <w:lvl w:ilvl="6" w:tplc="0409000F" w:tentative="1">
      <w:start w:val="1"/>
      <w:numFmt w:val="decimal"/>
      <w:lvlText w:val="%7."/>
      <w:lvlJc w:val="left"/>
      <w:pPr>
        <w:ind w:left="3245" w:hanging="400"/>
      </w:pPr>
    </w:lvl>
    <w:lvl w:ilvl="7" w:tplc="04090019" w:tentative="1">
      <w:start w:val="1"/>
      <w:numFmt w:val="upperLetter"/>
      <w:lvlText w:val="%8."/>
      <w:lvlJc w:val="left"/>
      <w:pPr>
        <w:ind w:left="3645" w:hanging="400"/>
      </w:pPr>
    </w:lvl>
    <w:lvl w:ilvl="8" w:tplc="0409001B" w:tentative="1">
      <w:start w:val="1"/>
      <w:numFmt w:val="lowerRoman"/>
      <w:lvlText w:val="%9."/>
      <w:lvlJc w:val="right"/>
      <w:pPr>
        <w:ind w:left="4045" w:hanging="400"/>
      </w:pPr>
    </w:lvl>
  </w:abstractNum>
  <w:abstractNum w:abstractNumId="32" w15:restartNumberingAfterBreak="0">
    <w:nsid w:val="65694B34"/>
    <w:multiLevelType w:val="multilevel"/>
    <w:tmpl w:val="AB02F4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75865BA"/>
    <w:multiLevelType w:val="hybridMultilevel"/>
    <w:tmpl w:val="C71AD62C"/>
    <w:lvl w:ilvl="0" w:tplc="A9862632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4D3C5756">
      <w:start w:val="1"/>
      <w:numFmt w:val="decimal"/>
      <w:lvlText w:val="%2)"/>
      <w:lvlJc w:val="left"/>
      <w:pPr>
        <w:tabs>
          <w:tab w:val="num" w:pos="1600"/>
        </w:tabs>
        <w:ind w:left="1600" w:hanging="405"/>
      </w:pPr>
      <w:rPr>
        <w:rFonts w:hint="eastAsia"/>
      </w:rPr>
    </w:lvl>
    <w:lvl w:ilvl="2" w:tplc="F8684614">
      <w:start w:val="2"/>
      <w:numFmt w:val="bullet"/>
      <w:lvlText w:val="-"/>
      <w:lvlJc w:val="left"/>
      <w:pPr>
        <w:tabs>
          <w:tab w:val="num" w:pos="1955"/>
        </w:tabs>
        <w:ind w:left="1955" w:hanging="360"/>
      </w:pPr>
      <w:rPr>
        <w:rFonts w:ascii="Times New Roman" w:eastAsia="바탕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4" w15:restartNumberingAfterBreak="0">
    <w:nsid w:val="67824081"/>
    <w:multiLevelType w:val="hybridMultilevel"/>
    <w:tmpl w:val="A6DCE01C"/>
    <w:lvl w:ilvl="0" w:tplc="AF8E6EB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C287C60"/>
    <w:multiLevelType w:val="hybridMultilevel"/>
    <w:tmpl w:val="6E0076F2"/>
    <w:lvl w:ilvl="0" w:tplc="C0CE1198">
      <w:start w:val="1"/>
      <w:numFmt w:val="bullet"/>
      <w:lvlText w:val=""/>
      <w:lvlJc w:val="left"/>
      <w:pPr>
        <w:ind w:left="800" w:hanging="400"/>
      </w:pPr>
      <w:rPr>
        <w:rFonts w:ascii="Wingdings" w:hAnsi="Wingdings" w:cs="Wingdings" w:hint="default"/>
        <w:b w:val="0"/>
        <w:bCs w:val="0"/>
        <w:i w:val="0"/>
        <w:iCs w:val="0"/>
        <w:strike w:val="0"/>
        <w:dstrike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CB06EE5"/>
    <w:multiLevelType w:val="hybridMultilevel"/>
    <w:tmpl w:val="193216F2"/>
    <w:lvl w:ilvl="0" w:tplc="5BAEB7FC">
      <w:start w:val="1"/>
      <w:numFmt w:val="bullet"/>
      <w:lvlText w:val="m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DA63D64"/>
    <w:multiLevelType w:val="hybridMultilevel"/>
    <w:tmpl w:val="C71AD62C"/>
    <w:lvl w:ilvl="0" w:tplc="A9862632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4D3C5756">
      <w:start w:val="1"/>
      <w:numFmt w:val="decimal"/>
      <w:lvlText w:val="%2)"/>
      <w:lvlJc w:val="left"/>
      <w:pPr>
        <w:tabs>
          <w:tab w:val="num" w:pos="1600"/>
        </w:tabs>
        <w:ind w:left="1600" w:hanging="405"/>
      </w:pPr>
      <w:rPr>
        <w:rFonts w:hint="eastAsia"/>
      </w:rPr>
    </w:lvl>
    <w:lvl w:ilvl="2" w:tplc="8B7A626A">
      <w:start w:val="1"/>
      <w:numFmt w:val="bullet"/>
      <w:lvlText w:val=""/>
      <w:lvlJc w:val="left"/>
      <w:pPr>
        <w:tabs>
          <w:tab w:val="num" w:pos="1955"/>
        </w:tabs>
        <w:ind w:left="1955" w:hanging="360"/>
      </w:pPr>
      <w:rPr>
        <w:rFonts w:ascii="Symbol" w:eastAsia="굴림체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8" w15:restartNumberingAfterBreak="0">
    <w:nsid w:val="6DEE0644"/>
    <w:multiLevelType w:val="hybridMultilevel"/>
    <w:tmpl w:val="F9F60632"/>
    <w:lvl w:ilvl="0" w:tplc="EE303C26">
      <w:start w:val="1"/>
      <w:numFmt w:val="decimal"/>
      <w:lvlText w:val="%1)"/>
      <w:lvlJc w:val="left"/>
      <w:pPr>
        <w:ind w:left="12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E631812"/>
    <w:multiLevelType w:val="hybridMultilevel"/>
    <w:tmpl w:val="3EEC2E9C"/>
    <w:lvl w:ilvl="0" w:tplc="A7D2CFD2">
      <w:numFmt w:val="bullet"/>
      <w:lvlText w:val="-"/>
      <w:lvlJc w:val="left"/>
      <w:pPr>
        <w:ind w:left="5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40" w15:restartNumberingAfterBreak="0">
    <w:nsid w:val="6FDF1A2F"/>
    <w:multiLevelType w:val="multilevel"/>
    <w:tmpl w:val="3B664392"/>
    <w:lvl w:ilvl="0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27C558A"/>
    <w:multiLevelType w:val="hybridMultilevel"/>
    <w:tmpl w:val="31EEF726"/>
    <w:lvl w:ilvl="0" w:tplc="C79092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B22716"/>
    <w:multiLevelType w:val="hybridMultilevel"/>
    <w:tmpl w:val="E1ECC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0A784A"/>
    <w:multiLevelType w:val="hybridMultilevel"/>
    <w:tmpl w:val="9FB20954"/>
    <w:lvl w:ilvl="0" w:tplc="98AC9156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FC27D92"/>
    <w:multiLevelType w:val="hybridMultilevel"/>
    <w:tmpl w:val="347620CE"/>
    <w:lvl w:ilvl="0" w:tplc="CC28D39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FD14367"/>
    <w:multiLevelType w:val="hybridMultilevel"/>
    <w:tmpl w:val="15F0EC62"/>
    <w:lvl w:ilvl="0" w:tplc="0C789C8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86575328">
    <w:abstractNumId w:val="33"/>
  </w:num>
  <w:num w:numId="2" w16cid:durableId="1053037889">
    <w:abstractNumId w:val="37"/>
  </w:num>
  <w:num w:numId="3" w16cid:durableId="1640381566">
    <w:abstractNumId w:val="20"/>
  </w:num>
  <w:num w:numId="4" w16cid:durableId="1416240783">
    <w:abstractNumId w:val="40"/>
  </w:num>
  <w:num w:numId="5" w16cid:durableId="1147624902">
    <w:abstractNumId w:val="16"/>
  </w:num>
  <w:num w:numId="6" w16cid:durableId="27266587">
    <w:abstractNumId w:val="30"/>
  </w:num>
  <w:num w:numId="7" w16cid:durableId="1616014395">
    <w:abstractNumId w:val="5"/>
  </w:num>
  <w:num w:numId="8" w16cid:durableId="169412181">
    <w:abstractNumId w:val="21"/>
  </w:num>
  <w:num w:numId="9" w16cid:durableId="1042096609">
    <w:abstractNumId w:val="22"/>
  </w:num>
  <w:num w:numId="10" w16cid:durableId="1887830471">
    <w:abstractNumId w:val="0"/>
  </w:num>
  <w:num w:numId="11" w16cid:durableId="265777393">
    <w:abstractNumId w:val="25"/>
  </w:num>
  <w:num w:numId="12" w16cid:durableId="269776029">
    <w:abstractNumId w:val="29"/>
  </w:num>
  <w:num w:numId="13" w16cid:durableId="1132939754">
    <w:abstractNumId w:val="27"/>
  </w:num>
  <w:num w:numId="14" w16cid:durableId="254828858">
    <w:abstractNumId w:val="32"/>
  </w:num>
  <w:num w:numId="15" w16cid:durableId="1482113219">
    <w:abstractNumId w:val="15"/>
  </w:num>
  <w:num w:numId="16" w16cid:durableId="2111731944">
    <w:abstractNumId w:val="1"/>
  </w:num>
  <w:num w:numId="17" w16cid:durableId="2058159645">
    <w:abstractNumId w:val="14"/>
  </w:num>
  <w:num w:numId="18" w16cid:durableId="1809979737">
    <w:abstractNumId w:val="42"/>
  </w:num>
  <w:num w:numId="19" w16cid:durableId="1827210410">
    <w:abstractNumId w:val="41"/>
  </w:num>
  <w:num w:numId="20" w16cid:durableId="1778913942">
    <w:abstractNumId w:val="12"/>
  </w:num>
  <w:num w:numId="21" w16cid:durableId="901600744">
    <w:abstractNumId w:val="4"/>
  </w:num>
  <w:num w:numId="22" w16cid:durableId="1435055242">
    <w:abstractNumId w:val="31"/>
  </w:num>
  <w:num w:numId="23" w16cid:durableId="1850944099">
    <w:abstractNumId w:val="9"/>
  </w:num>
  <w:num w:numId="24" w16cid:durableId="391581442">
    <w:abstractNumId w:val="2"/>
  </w:num>
  <w:num w:numId="25" w16cid:durableId="322658958">
    <w:abstractNumId w:val="34"/>
  </w:num>
  <w:num w:numId="26" w16cid:durableId="1832401960">
    <w:abstractNumId w:val="6"/>
  </w:num>
  <w:num w:numId="27" w16cid:durableId="1058281792">
    <w:abstractNumId w:val="35"/>
  </w:num>
  <w:num w:numId="28" w16cid:durableId="388696307">
    <w:abstractNumId w:val="8"/>
  </w:num>
  <w:num w:numId="29" w16cid:durableId="2092265024">
    <w:abstractNumId w:val="7"/>
  </w:num>
  <w:num w:numId="30" w16cid:durableId="1397823">
    <w:abstractNumId w:val="11"/>
  </w:num>
  <w:num w:numId="31" w16cid:durableId="480200903">
    <w:abstractNumId w:val="24"/>
  </w:num>
  <w:num w:numId="32" w16cid:durableId="664862868">
    <w:abstractNumId w:val="28"/>
  </w:num>
  <w:num w:numId="33" w16cid:durableId="1186869445">
    <w:abstractNumId w:val="38"/>
  </w:num>
  <w:num w:numId="34" w16cid:durableId="706563606">
    <w:abstractNumId w:val="44"/>
  </w:num>
  <w:num w:numId="35" w16cid:durableId="378940766">
    <w:abstractNumId w:val="19"/>
  </w:num>
  <w:num w:numId="36" w16cid:durableId="845052345">
    <w:abstractNumId w:val="45"/>
  </w:num>
  <w:num w:numId="37" w16cid:durableId="1166238956">
    <w:abstractNumId w:val="3"/>
  </w:num>
  <w:num w:numId="38" w16cid:durableId="1321470785">
    <w:abstractNumId w:val="23"/>
  </w:num>
  <w:num w:numId="39" w16cid:durableId="101388523">
    <w:abstractNumId w:val="18"/>
  </w:num>
  <w:num w:numId="40" w16cid:durableId="350492833">
    <w:abstractNumId w:val="13"/>
  </w:num>
  <w:num w:numId="41" w16cid:durableId="856623235">
    <w:abstractNumId w:val="10"/>
  </w:num>
  <w:num w:numId="42" w16cid:durableId="311056736">
    <w:abstractNumId w:val="17"/>
  </w:num>
  <w:num w:numId="43" w16cid:durableId="1615089230">
    <w:abstractNumId w:val="26"/>
  </w:num>
  <w:num w:numId="44" w16cid:durableId="1085961085">
    <w:abstractNumId w:val="39"/>
  </w:num>
  <w:num w:numId="45" w16cid:durableId="292712464">
    <w:abstractNumId w:val="36"/>
  </w:num>
  <w:num w:numId="46" w16cid:durableId="482896789">
    <w:abstractNumId w:val="4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70"/>
    <w:rsid w:val="00012FC2"/>
    <w:rsid w:val="0001428A"/>
    <w:rsid w:val="00022D62"/>
    <w:rsid w:val="00024424"/>
    <w:rsid w:val="000248D7"/>
    <w:rsid w:val="000260A6"/>
    <w:rsid w:val="00032E03"/>
    <w:rsid w:val="0003481A"/>
    <w:rsid w:val="000371C5"/>
    <w:rsid w:val="00040FE5"/>
    <w:rsid w:val="0004532D"/>
    <w:rsid w:val="000465A5"/>
    <w:rsid w:val="00051E65"/>
    <w:rsid w:val="00052730"/>
    <w:rsid w:val="0005509E"/>
    <w:rsid w:val="0006408E"/>
    <w:rsid w:val="00072094"/>
    <w:rsid w:val="0007596E"/>
    <w:rsid w:val="00081DDD"/>
    <w:rsid w:val="00084C84"/>
    <w:rsid w:val="0009168D"/>
    <w:rsid w:val="00091E61"/>
    <w:rsid w:val="000B5B87"/>
    <w:rsid w:val="000B6AA2"/>
    <w:rsid w:val="000C1A63"/>
    <w:rsid w:val="000E0C67"/>
    <w:rsid w:val="000E6DE9"/>
    <w:rsid w:val="000E75F1"/>
    <w:rsid w:val="000F023C"/>
    <w:rsid w:val="000F227D"/>
    <w:rsid w:val="000F2E03"/>
    <w:rsid w:val="000F57A8"/>
    <w:rsid w:val="000F5CAA"/>
    <w:rsid w:val="000F7C7D"/>
    <w:rsid w:val="00104DEB"/>
    <w:rsid w:val="00106E36"/>
    <w:rsid w:val="001072A2"/>
    <w:rsid w:val="00110D4B"/>
    <w:rsid w:val="00110E29"/>
    <w:rsid w:val="00112C1F"/>
    <w:rsid w:val="00125702"/>
    <w:rsid w:val="00126761"/>
    <w:rsid w:val="00127786"/>
    <w:rsid w:val="00141372"/>
    <w:rsid w:val="00151F17"/>
    <w:rsid w:val="00153D72"/>
    <w:rsid w:val="00160F11"/>
    <w:rsid w:val="0016216D"/>
    <w:rsid w:val="0016696D"/>
    <w:rsid w:val="00166A84"/>
    <w:rsid w:val="00166E0B"/>
    <w:rsid w:val="00173F38"/>
    <w:rsid w:val="00177310"/>
    <w:rsid w:val="001807A5"/>
    <w:rsid w:val="0018221C"/>
    <w:rsid w:val="00187887"/>
    <w:rsid w:val="00195F36"/>
    <w:rsid w:val="00196F1F"/>
    <w:rsid w:val="00197234"/>
    <w:rsid w:val="001978FA"/>
    <w:rsid w:val="001A1504"/>
    <w:rsid w:val="001B33EC"/>
    <w:rsid w:val="001C2B73"/>
    <w:rsid w:val="001D2798"/>
    <w:rsid w:val="001D49AD"/>
    <w:rsid w:val="001E1726"/>
    <w:rsid w:val="001E38B1"/>
    <w:rsid w:val="001E5117"/>
    <w:rsid w:val="001F0B41"/>
    <w:rsid w:val="001F0FCB"/>
    <w:rsid w:val="001F1300"/>
    <w:rsid w:val="001F2576"/>
    <w:rsid w:val="001F40ED"/>
    <w:rsid w:val="00205DCB"/>
    <w:rsid w:val="00207A41"/>
    <w:rsid w:val="00212A65"/>
    <w:rsid w:val="00217FCF"/>
    <w:rsid w:val="00223F40"/>
    <w:rsid w:val="00231167"/>
    <w:rsid w:val="00235895"/>
    <w:rsid w:val="00237D29"/>
    <w:rsid w:val="0024237D"/>
    <w:rsid w:val="00255E84"/>
    <w:rsid w:val="0026521C"/>
    <w:rsid w:val="00266B53"/>
    <w:rsid w:val="00272214"/>
    <w:rsid w:val="00280A4A"/>
    <w:rsid w:val="00287769"/>
    <w:rsid w:val="002962EF"/>
    <w:rsid w:val="002B330F"/>
    <w:rsid w:val="002C384A"/>
    <w:rsid w:val="002D0E2E"/>
    <w:rsid w:val="002D1D9B"/>
    <w:rsid w:val="002D4EEE"/>
    <w:rsid w:val="002D55AE"/>
    <w:rsid w:val="002E0AF1"/>
    <w:rsid w:val="002E214E"/>
    <w:rsid w:val="002E5C02"/>
    <w:rsid w:val="002E7C0D"/>
    <w:rsid w:val="002F6B14"/>
    <w:rsid w:val="002F7FE9"/>
    <w:rsid w:val="00300BB8"/>
    <w:rsid w:val="00302894"/>
    <w:rsid w:val="003054DD"/>
    <w:rsid w:val="0031086E"/>
    <w:rsid w:val="00316638"/>
    <w:rsid w:val="00321FB7"/>
    <w:rsid w:val="00322209"/>
    <w:rsid w:val="00335002"/>
    <w:rsid w:val="00335D9E"/>
    <w:rsid w:val="003412D1"/>
    <w:rsid w:val="003414D1"/>
    <w:rsid w:val="003425CF"/>
    <w:rsid w:val="00344D49"/>
    <w:rsid w:val="00352A7D"/>
    <w:rsid w:val="0035733E"/>
    <w:rsid w:val="00357542"/>
    <w:rsid w:val="00361466"/>
    <w:rsid w:val="00362E57"/>
    <w:rsid w:val="00363805"/>
    <w:rsid w:val="00365356"/>
    <w:rsid w:val="003663DD"/>
    <w:rsid w:val="003722E0"/>
    <w:rsid w:val="00376BAD"/>
    <w:rsid w:val="00381365"/>
    <w:rsid w:val="00381954"/>
    <w:rsid w:val="00382C2F"/>
    <w:rsid w:val="003850FB"/>
    <w:rsid w:val="00391FA7"/>
    <w:rsid w:val="003920FE"/>
    <w:rsid w:val="00393C13"/>
    <w:rsid w:val="00395084"/>
    <w:rsid w:val="00395B45"/>
    <w:rsid w:val="00396590"/>
    <w:rsid w:val="003A382D"/>
    <w:rsid w:val="003A78EC"/>
    <w:rsid w:val="003B169B"/>
    <w:rsid w:val="003B1CDE"/>
    <w:rsid w:val="003B5174"/>
    <w:rsid w:val="003B6CEA"/>
    <w:rsid w:val="003C69B8"/>
    <w:rsid w:val="003D323B"/>
    <w:rsid w:val="003D7CE3"/>
    <w:rsid w:val="003E46AC"/>
    <w:rsid w:val="003E4FBA"/>
    <w:rsid w:val="003E6838"/>
    <w:rsid w:val="003F6B80"/>
    <w:rsid w:val="00403C7B"/>
    <w:rsid w:val="00403FFD"/>
    <w:rsid w:val="00404E24"/>
    <w:rsid w:val="00407804"/>
    <w:rsid w:val="004128A3"/>
    <w:rsid w:val="00413EDE"/>
    <w:rsid w:val="00416DD4"/>
    <w:rsid w:val="00426EB3"/>
    <w:rsid w:val="0043214C"/>
    <w:rsid w:val="00433CB4"/>
    <w:rsid w:val="00435DAB"/>
    <w:rsid w:val="00437755"/>
    <w:rsid w:val="00440DDB"/>
    <w:rsid w:val="00444303"/>
    <w:rsid w:val="00450E58"/>
    <w:rsid w:val="00454A94"/>
    <w:rsid w:val="004575CD"/>
    <w:rsid w:val="00460255"/>
    <w:rsid w:val="00470D0F"/>
    <w:rsid w:val="00471AEA"/>
    <w:rsid w:val="0047271B"/>
    <w:rsid w:val="00474809"/>
    <w:rsid w:val="00476D22"/>
    <w:rsid w:val="00482592"/>
    <w:rsid w:val="004852DC"/>
    <w:rsid w:val="00491A7A"/>
    <w:rsid w:val="00492469"/>
    <w:rsid w:val="004945D1"/>
    <w:rsid w:val="0049484F"/>
    <w:rsid w:val="004A4FF9"/>
    <w:rsid w:val="004B76F1"/>
    <w:rsid w:val="004C287B"/>
    <w:rsid w:val="004C4C84"/>
    <w:rsid w:val="004D0515"/>
    <w:rsid w:val="004D4CBD"/>
    <w:rsid w:val="004E0338"/>
    <w:rsid w:val="004E0C5B"/>
    <w:rsid w:val="004E4AEC"/>
    <w:rsid w:val="00505D53"/>
    <w:rsid w:val="005060B7"/>
    <w:rsid w:val="005114B3"/>
    <w:rsid w:val="005137C9"/>
    <w:rsid w:val="0051684C"/>
    <w:rsid w:val="005245E4"/>
    <w:rsid w:val="00524B2A"/>
    <w:rsid w:val="00531142"/>
    <w:rsid w:val="00531557"/>
    <w:rsid w:val="0053262A"/>
    <w:rsid w:val="00552307"/>
    <w:rsid w:val="005543DB"/>
    <w:rsid w:val="0055456B"/>
    <w:rsid w:val="00555D95"/>
    <w:rsid w:val="005615E9"/>
    <w:rsid w:val="00564B2F"/>
    <w:rsid w:val="00565231"/>
    <w:rsid w:val="00566770"/>
    <w:rsid w:val="00572F81"/>
    <w:rsid w:val="00575BB6"/>
    <w:rsid w:val="0057666E"/>
    <w:rsid w:val="00592136"/>
    <w:rsid w:val="005935A3"/>
    <w:rsid w:val="0059528B"/>
    <w:rsid w:val="00595BCD"/>
    <w:rsid w:val="005B11BD"/>
    <w:rsid w:val="005B274D"/>
    <w:rsid w:val="005C0D63"/>
    <w:rsid w:val="005C2DFF"/>
    <w:rsid w:val="005C37C2"/>
    <w:rsid w:val="005D10A6"/>
    <w:rsid w:val="005D2BAD"/>
    <w:rsid w:val="005D3D7C"/>
    <w:rsid w:val="005D7885"/>
    <w:rsid w:val="005E260E"/>
    <w:rsid w:val="005F4AC3"/>
    <w:rsid w:val="005F65F7"/>
    <w:rsid w:val="00613888"/>
    <w:rsid w:val="0062659F"/>
    <w:rsid w:val="0062725B"/>
    <w:rsid w:val="0063175D"/>
    <w:rsid w:val="00644F46"/>
    <w:rsid w:val="00645A14"/>
    <w:rsid w:val="006461E7"/>
    <w:rsid w:val="00647E44"/>
    <w:rsid w:val="0065562B"/>
    <w:rsid w:val="00655D8E"/>
    <w:rsid w:val="00657215"/>
    <w:rsid w:val="006704F5"/>
    <w:rsid w:val="006816AC"/>
    <w:rsid w:val="00683970"/>
    <w:rsid w:val="00686038"/>
    <w:rsid w:val="006903EF"/>
    <w:rsid w:val="00691533"/>
    <w:rsid w:val="00696739"/>
    <w:rsid w:val="006A7289"/>
    <w:rsid w:val="006B3B50"/>
    <w:rsid w:val="006B6017"/>
    <w:rsid w:val="006B684D"/>
    <w:rsid w:val="006C077A"/>
    <w:rsid w:val="006C4B7E"/>
    <w:rsid w:val="006C6CE1"/>
    <w:rsid w:val="006D0467"/>
    <w:rsid w:val="006D503B"/>
    <w:rsid w:val="006D5A67"/>
    <w:rsid w:val="006D65FB"/>
    <w:rsid w:val="006E0B5C"/>
    <w:rsid w:val="006E196C"/>
    <w:rsid w:val="00700111"/>
    <w:rsid w:val="00715480"/>
    <w:rsid w:val="00715697"/>
    <w:rsid w:val="007160DE"/>
    <w:rsid w:val="00717FAB"/>
    <w:rsid w:val="00720DEE"/>
    <w:rsid w:val="00722433"/>
    <w:rsid w:val="00724E62"/>
    <w:rsid w:val="0072513D"/>
    <w:rsid w:val="00727BA6"/>
    <w:rsid w:val="00730B0E"/>
    <w:rsid w:val="00733FD1"/>
    <w:rsid w:val="00734A32"/>
    <w:rsid w:val="00735DAC"/>
    <w:rsid w:val="007469ED"/>
    <w:rsid w:val="0074745A"/>
    <w:rsid w:val="00751D23"/>
    <w:rsid w:val="00752987"/>
    <w:rsid w:val="00753070"/>
    <w:rsid w:val="007554D1"/>
    <w:rsid w:val="007571D6"/>
    <w:rsid w:val="00764DD2"/>
    <w:rsid w:val="0076548F"/>
    <w:rsid w:val="00767141"/>
    <w:rsid w:val="00782B73"/>
    <w:rsid w:val="00787DC4"/>
    <w:rsid w:val="007A20DC"/>
    <w:rsid w:val="007A3855"/>
    <w:rsid w:val="007B1E4B"/>
    <w:rsid w:val="007B280A"/>
    <w:rsid w:val="007C0CE1"/>
    <w:rsid w:val="007C1460"/>
    <w:rsid w:val="007C54BD"/>
    <w:rsid w:val="007C61F7"/>
    <w:rsid w:val="007C66C7"/>
    <w:rsid w:val="007C7554"/>
    <w:rsid w:val="007C7F31"/>
    <w:rsid w:val="007D1C50"/>
    <w:rsid w:val="007D607A"/>
    <w:rsid w:val="007D69EB"/>
    <w:rsid w:val="007E53CB"/>
    <w:rsid w:val="007E746A"/>
    <w:rsid w:val="007F09AC"/>
    <w:rsid w:val="007F335D"/>
    <w:rsid w:val="007F5FA9"/>
    <w:rsid w:val="0081028F"/>
    <w:rsid w:val="00811828"/>
    <w:rsid w:val="008204AF"/>
    <w:rsid w:val="00821E8B"/>
    <w:rsid w:val="008239CC"/>
    <w:rsid w:val="008250A9"/>
    <w:rsid w:val="008259A3"/>
    <w:rsid w:val="00825C5B"/>
    <w:rsid w:val="0082604A"/>
    <w:rsid w:val="00833091"/>
    <w:rsid w:val="00833C15"/>
    <w:rsid w:val="00834B75"/>
    <w:rsid w:val="00840FFD"/>
    <w:rsid w:val="00843F20"/>
    <w:rsid w:val="008535BA"/>
    <w:rsid w:val="008600A9"/>
    <w:rsid w:val="00860797"/>
    <w:rsid w:val="00861E04"/>
    <w:rsid w:val="008659F1"/>
    <w:rsid w:val="00870358"/>
    <w:rsid w:val="00873302"/>
    <w:rsid w:val="008742FA"/>
    <w:rsid w:val="008774D8"/>
    <w:rsid w:val="0089406A"/>
    <w:rsid w:val="0089557A"/>
    <w:rsid w:val="008979B1"/>
    <w:rsid w:val="008A4D9F"/>
    <w:rsid w:val="008A5E40"/>
    <w:rsid w:val="008B1797"/>
    <w:rsid w:val="008B658F"/>
    <w:rsid w:val="008C6472"/>
    <w:rsid w:val="008D77D9"/>
    <w:rsid w:val="00900555"/>
    <w:rsid w:val="00904A5A"/>
    <w:rsid w:val="00914F69"/>
    <w:rsid w:val="009234AA"/>
    <w:rsid w:val="009316FB"/>
    <w:rsid w:val="00934170"/>
    <w:rsid w:val="0094028B"/>
    <w:rsid w:val="009423B3"/>
    <w:rsid w:val="00943431"/>
    <w:rsid w:val="009479CF"/>
    <w:rsid w:val="00950390"/>
    <w:rsid w:val="00950B81"/>
    <w:rsid w:val="00954001"/>
    <w:rsid w:val="00961151"/>
    <w:rsid w:val="00962648"/>
    <w:rsid w:val="00964AAB"/>
    <w:rsid w:val="00966CBA"/>
    <w:rsid w:val="0097178C"/>
    <w:rsid w:val="00986CA7"/>
    <w:rsid w:val="00991C80"/>
    <w:rsid w:val="00991F3C"/>
    <w:rsid w:val="00992DEE"/>
    <w:rsid w:val="00995E33"/>
    <w:rsid w:val="009A0208"/>
    <w:rsid w:val="009A3E79"/>
    <w:rsid w:val="009A582D"/>
    <w:rsid w:val="009A75CB"/>
    <w:rsid w:val="009D3F6E"/>
    <w:rsid w:val="009D4863"/>
    <w:rsid w:val="009D799C"/>
    <w:rsid w:val="009E5817"/>
    <w:rsid w:val="009E63A9"/>
    <w:rsid w:val="009E64A7"/>
    <w:rsid w:val="009F31FB"/>
    <w:rsid w:val="009F4BA1"/>
    <w:rsid w:val="009F6FBA"/>
    <w:rsid w:val="009F7C6B"/>
    <w:rsid w:val="00A0321D"/>
    <w:rsid w:val="00A2248B"/>
    <w:rsid w:val="00A236C7"/>
    <w:rsid w:val="00A23FAE"/>
    <w:rsid w:val="00A24477"/>
    <w:rsid w:val="00A26889"/>
    <w:rsid w:val="00A335FB"/>
    <w:rsid w:val="00A346D0"/>
    <w:rsid w:val="00A426C6"/>
    <w:rsid w:val="00A4669C"/>
    <w:rsid w:val="00A541FD"/>
    <w:rsid w:val="00A57A81"/>
    <w:rsid w:val="00A63C05"/>
    <w:rsid w:val="00A64293"/>
    <w:rsid w:val="00A7003F"/>
    <w:rsid w:val="00A700F0"/>
    <w:rsid w:val="00A8664F"/>
    <w:rsid w:val="00A86D92"/>
    <w:rsid w:val="00AA1BC1"/>
    <w:rsid w:val="00AA1CC5"/>
    <w:rsid w:val="00AA7324"/>
    <w:rsid w:val="00AB389F"/>
    <w:rsid w:val="00AC2A99"/>
    <w:rsid w:val="00AC5297"/>
    <w:rsid w:val="00AC6BA2"/>
    <w:rsid w:val="00AD3701"/>
    <w:rsid w:val="00AD638D"/>
    <w:rsid w:val="00AE0A5C"/>
    <w:rsid w:val="00AE2487"/>
    <w:rsid w:val="00AE4711"/>
    <w:rsid w:val="00AE4889"/>
    <w:rsid w:val="00AF4A77"/>
    <w:rsid w:val="00AF679F"/>
    <w:rsid w:val="00B06BC6"/>
    <w:rsid w:val="00B12225"/>
    <w:rsid w:val="00B2172A"/>
    <w:rsid w:val="00B23FCA"/>
    <w:rsid w:val="00B2461F"/>
    <w:rsid w:val="00B24CAD"/>
    <w:rsid w:val="00B4561B"/>
    <w:rsid w:val="00B470DE"/>
    <w:rsid w:val="00B4751A"/>
    <w:rsid w:val="00B47D54"/>
    <w:rsid w:val="00B51417"/>
    <w:rsid w:val="00B55877"/>
    <w:rsid w:val="00B55DE9"/>
    <w:rsid w:val="00B560B8"/>
    <w:rsid w:val="00B71E46"/>
    <w:rsid w:val="00B7547D"/>
    <w:rsid w:val="00B82F60"/>
    <w:rsid w:val="00B84FD0"/>
    <w:rsid w:val="00B864F0"/>
    <w:rsid w:val="00B956E7"/>
    <w:rsid w:val="00BA770A"/>
    <w:rsid w:val="00BB6E08"/>
    <w:rsid w:val="00BC11B5"/>
    <w:rsid w:val="00BC124B"/>
    <w:rsid w:val="00BC19F4"/>
    <w:rsid w:val="00BD2D55"/>
    <w:rsid w:val="00BE15E0"/>
    <w:rsid w:val="00BE163F"/>
    <w:rsid w:val="00BE47F6"/>
    <w:rsid w:val="00BE609A"/>
    <w:rsid w:val="00BE6262"/>
    <w:rsid w:val="00BE6802"/>
    <w:rsid w:val="00BF250C"/>
    <w:rsid w:val="00BF251D"/>
    <w:rsid w:val="00BF32CD"/>
    <w:rsid w:val="00BF6C53"/>
    <w:rsid w:val="00BF74AF"/>
    <w:rsid w:val="00C01E0E"/>
    <w:rsid w:val="00C0382E"/>
    <w:rsid w:val="00C06076"/>
    <w:rsid w:val="00C1004D"/>
    <w:rsid w:val="00C13D01"/>
    <w:rsid w:val="00C25596"/>
    <w:rsid w:val="00C3346E"/>
    <w:rsid w:val="00C3562A"/>
    <w:rsid w:val="00C35CA7"/>
    <w:rsid w:val="00C378A8"/>
    <w:rsid w:val="00C40904"/>
    <w:rsid w:val="00C4450F"/>
    <w:rsid w:val="00C4714F"/>
    <w:rsid w:val="00C518DE"/>
    <w:rsid w:val="00C51AAC"/>
    <w:rsid w:val="00C53860"/>
    <w:rsid w:val="00C57B24"/>
    <w:rsid w:val="00C76FAC"/>
    <w:rsid w:val="00C7714C"/>
    <w:rsid w:val="00C86587"/>
    <w:rsid w:val="00C93F33"/>
    <w:rsid w:val="00CA108F"/>
    <w:rsid w:val="00CA7228"/>
    <w:rsid w:val="00CB341A"/>
    <w:rsid w:val="00CB7C44"/>
    <w:rsid w:val="00CC1635"/>
    <w:rsid w:val="00CC6B50"/>
    <w:rsid w:val="00CD15C7"/>
    <w:rsid w:val="00CD18BC"/>
    <w:rsid w:val="00CD1C9B"/>
    <w:rsid w:val="00CD1F07"/>
    <w:rsid w:val="00CD3102"/>
    <w:rsid w:val="00CD3328"/>
    <w:rsid w:val="00CD5435"/>
    <w:rsid w:val="00CE0B79"/>
    <w:rsid w:val="00CE6E68"/>
    <w:rsid w:val="00CF09BD"/>
    <w:rsid w:val="00CF3C4D"/>
    <w:rsid w:val="00CF7605"/>
    <w:rsid w:val="00D06F5C"/>
    <w:rsid w:val="00D11731"/>
    <w:rsid w:val="00D12199"/>
    <w:rsid w:val="00D12D2A"/>
    <w:rsid w:val="00D17620"/>
    <w:rsid w:val="00D203E0"/>
    <w:rsid w:val="00D24224"/>
    <w:rsid w:val="00D27570"/>
    <w:rsid w:val="00D27F28"/>
    <w:rsid w:val="00D43379"/>
    <w:rsid w:val="00D61896"/>
    <w:rsid w:val="00D70DC4"/>
    <w:rsid w:val="00D80646"/>
    <w:rsid w:val="00D844A2"/>
    <w:rsid w:val="00D8771A"/>
    <w:rsid w:val="00D92C53"/>
    <w:rsid w:val="00DA4730"/>
    <w:rsid w:val="00DA5370"/>
    <w:rsid w:val="00DA61A1"/>
    <w:rsid w:val="00DA7044"/>
    <w:rsid w:val="00DB252E"/>
    <w:rsid w:val="00DB2D80"/>
    <w:rsid w:val="00DC3964"/>
    <w:rsid w:val="00DC70CF"/>
    <w:rsid w:val="00DC76B3"/>
    <w:rsid w:val="00DC78C3"/>
    <w:rsid w:val="00DD08DA"/>
    <w:rsid w:val="00DD30CB"/>
    <w:rsid w:val="00DD5CB0"/>
    <w:rsid w:val="00DD76C9"/>
    <w:rsid w:val="00DE067C"/>
    <w:rsid w:val="00DF2783"/>
    <w:rsid w:val="00DF5FC5"/>
    <w:rsid w:val="00DF73B6"/>
    <w:rsid w:val="00E02D91"/>
    <w:rsid w:val="00E03C6E"/>
    <w:rsid w:val="00E109F1"/>
    <w:rsid w:val="00E14CF8"/>
    <w:rsid w:val="00E2078E"/>
    <w:rsid w:val="00E31A06"/>
    <w:rsid w:val="00E40A8A"/>
    <w:rsid w:val="00E43AEE"/>
    <w:rsid w:val="00E44CE5"/>
    <w:rsid w:val="00E46B73"/>
    <w:rsid w:val="00E47CDA"/>
    <w:rsid w:val="00E55EDD"/>
    <w:rsid w:val="00E56D84"/>
    <w:rsid w:val="00E629DC"/>
    <w:rsid w:val="00E647F7"/>
    <w:rsid w:val="00E65930"/>
    <w:rsid w:val="00E738E7"/>
    <w:rsid w:val="00E73C50"/>
    <w:rsid w:val="00E84C3E"/>
    <w:rsid w:val="00E84DEF"/>
    <w:rsid w:val="00E9127A"/>
    <w:rsid w:val="00EA3D33"/>
    <w:rsid w:val="00EA3EDB"/>
    <w:rsid w:val="00EA4AA4"/>
    <w:rsid w:val="00EA5B59"/>
    <w:rsid w:val="00EA6CAD"/>
    <w:rsid w:val="00EB1076"/>
    <w:rsid w:val="00EB3368"/>
    <w:rsid w:val="00EB64CD"/>
    <w:rsid w:val="00ED792A"/>
    <w:rsid w:val="00EE4353"/>
    <w:rsid w:val="00EE775F"/>
    <w:rsid w:val="00EF41BE"/>
    <w:rsid w:val="00EF61E8"/>
    <w:rsid w:val="00F0173A"/>
    <w:rsid w:val="00F033A0"/>
    <w:rsid w:val="00F04689"/>
    <w:rsid w:val="00F06861"/>
    <w:rsid w:val="00F07768"/>
    <w:rsid w:val="00F162A2"/>
    <w:rsid w:val="00F30C86"/>
    <w:rsid w:val="00F369F1"/>
    <w:rsid w:val="00F4092F"/>
    <w:rsid w:val="00F40EC9"/>
    <w:rsid w:val="00F42E5A"/>
    <w:rsid w:val="00F50C73"/>
    <w:rsid w:val="00F5357C"/>
    <w:rsid w:val="00F5635C"/>
    <w:rsid w:val="00F56843"/>
    <w:rsid w:val="00F56975"/>
    <w:rsid w:val="00F609E0"/>
    <w:rsid w:val="00F6138C"/>
    <w:rsid w:val="00F63F22"/>
    <w:rsid w:val="00F6527B"/>
    <w:rsid w:val="00F67EFD"/>
    <w:rsid w:val="00F70DEC"/>
    <w:rsid w:val="00F769A8"/>
    <w:rsid w:val="00F81CF7"/>
    <w:rsid w:val="00F829DD"/>
    <w:rsid w:val="00F83DBD"/>
    <w:rsid w:val="00F843D7"/>
    <w:rsid w:val="00F85147"/>
    <w:rsid w:val="00F9141B"/>
    <w:rsid w:val="00F91773"/>
    <w:rsid w:val="00F93754"/>
    <w:rsid w:val="00F94A1A"/>
    <w:rsid w:val="00FB111D"/>
    <w:rsid w:val="00FC23C0"/>
    <w:rsid w:val="00FC25C6"/>
    <w:rsid w:val="00FC2A99"/>
    <w:rsid w:val="00FC32C9"/>
    <w:rsid w:val="00FC4764"/>
    <w:rsid w:val="00FC6B41"/>
    <w:rsid w:val="00FC76D3"/>
    <w:rsid w:val="00FD54D7"/>
    <w:rsid w:val="00FE18BC"/>
    <w:rsid w:val="00FE2391"/>
    <w:rsid w:val="00FE32B8"/>
    <w:rsid w:val="00FF0189"/>
    <w:rsid w:val="00FF5D8D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4A5F8"/>
  <w15:chartTrackingRefBased/>
  <w15:docId w15:val="{757AD09B-0E34-46A4-B1F7-54D73D5E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3855"/>
    <w:pPr>
      <w:tabs>
        <w:tab w:val="left" w:pos="794"/>
        <w:tab w:val="left" w:pos="1191"/>
        <w:tab w:val="left" w:pos="1587"/>
        <w:tab w:val="left" w:pos="1984"/>
      </w:tabs>
      <w:spacing w:before="136"/>
      <w:jc w:val="both"/>
    </w:pPr>
    <w:rPr>
      <w:szCs w:val="24"/>
      <w:lang w:val="en-GB" w:eastAsia="en-US"/>
    </w:rPr>
  </w:style>
  <w:style w:type="paragraph" w:styleId="1">
    <w:name w:val="heading 1"/>
    <w:next w:val="a"/>
    <w:qFormat/>
    <w:pPr>
      <w:keepNext/>
      <w:keepLines/>
      <w:tabs>
        <w:tab w:val="left" w:pos="794"/>
        <w:tab w:val="left" w:pos="1191"/>
        <w:tab w:val="left" w:pos="1587"/>
        <w:tab w:val="left" w:pos="1984"/>
      </w:tabs>
      <w:spacing w:before="480"/>
      <w:ind w:left="794" w:hanging="794"/>
      <w:outlineLvl w:val="0"/>
    </w:pPr>
    <w:rPr>
      <w:rFonts w:cs="Arial"/>
      <w:b/>
      <w:bCs/>
      <w:kern w:val="2"/>
      <w:sz w:val="24"/>
      <w:szCs w:val="32"/>
      <w:lang w:val="en-GB" w:eastAsia="en-US"/>
    </w:rPr>
  </w:style>
  <w:style w:type="paragraph" w:styleId="2">
    <w:name w:val="heading 2"/>
    <w:next w:val="a"/>
    <w:link w:val="2Char"/>
    <w:qFormat/>
    <w:pPr>
      <w:keepNext/>
      <w:keepLines/>
      <w:tabs>
        <w:tab w:val="left" w:pos="794"/>
        <w:tab w:val="left" w:pos="1191"/>
        <w:tab w:val="left" w:pos="1587"/>
        <w:tab w:val="left" w:pos="1984"/>
      </w:tabs>
      <w:spacing w:before="313"/>
      <w:outlineLvl w:val="1"/>
    </w:pPr>
    <w:rPr>
      <w:rFonts w:cs="Arial"/>
      <w:b/>
      <w:bCs/>
      <w:iCs/>
      <w:kern w:val="2"/>
      <w:sz w:val="22"/>
      <w:szCs w:val="28"/>
      <w:lang w:val="en-GB" w:eastAsia="en-US"/>
    </w:rPr>
  </w:style>
  <w:style w:type="paragraph" w:styleId="3">
    <w:name w:val="heading 3"/>
    <w:next w:val="a"/>
    <w:qFormat/>
    <w:pPr>
      <w:keepNext/>
      <w:keepLines/>
      <w:tabs>
        <w:tab w:val="left" w:pos="794"/>
        <w:tab w:val="left" w:pos="1191"/>
        <w:tab w:val="left" w:pos="1587"/>
        <w:tab w:val="left" w:pos="1984"/>
      </w:tabs>
      <w:spacing w:before="181"/>
      <w:outlineLvl w:val="2"/>
    </w:pPr>
    <w:rPr>
      <w:rFonts w:cs="Arial"/>
      <w:b/>
      <w:bCs/>
      <w:kern w:val="2"/>
      <w:szCs w:val="26"/>
      <w:lang w:val="en-GB" w:eastAsia="en-US"/>
    </w:rPr>
  </w:style>
  <w:style w:type="paragraph" w:styleId="4">
    <w:name w:val="heading 4"/>
    <w:next w:val="a"/>
    <w:qFormat/>
    <w:pPr>
      <w:keepNext/>
      <w:keepLines/>
      <w:tabs>
        <w:tab w:val="left" w:pos="794"/>
        <w:tab w:val="left" w:pos="1191"/>
        <w:tab w:val="left" w:pos="1587"/>
        <w:tab w:val="left" w:pos="1984"/>
      </w:tabs>
      <w:spacing w:before="181"/>
      <w:ind w:left="794" w:hanging="794"/>
      <w:outlineLvl w:val="3"/>
    </w:pPr>
    <w:rPr>
      <w:b/>
      <w:bCs/>
      <w:kern w:val="2"/>
      <w:szCs w:val="28"/>
      <w:lang w:val="en-GB" w:eastAsia="en-US"/>
    </w:rPr>
  </w:style>
  <w:style w:type="paragraph" w:styleId="5">
    <w:name w:val="heading 5"/>
    <w:basedOn w:val="4"/>
    <w:next w:val="a"/>
    <w:qFormat/>
    <w:pPr>
      <w:tabs>
        <w:tab w:val="clear" w:pos="794"/>
        <w:tab w:val="clear" w:pos="1587"/>
        <w:tab w:val="clear" w:pos="1984"/>
        <w:tab w:val="left" w:pos="102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ind w:left="1021" w:hanging="1021"/>
      <w:textAlignment w:val="baseline"/>
      <w:outlineLvl w:val="4"/>
    </w:pPr>
    <w:rPr>
      <w:bCs w:val="0"/>
      <w:kern w:val="0"/>
      <w:sz w:val="24"/>
      <w:szCs w:val="20"/>
    </w:rPr>
  </w:style>
  <w:style w:type="paragraph" w:styleId="6">
    <w:name w:val="heading 6"/>
    <w:basedOn w:val="4"/>
    <w:next w:val="a"/>
    <w:qFormat/>
    <w:pPr>
      <w:tabs>
        <w:tab w:val="clear" w:pos="794"/>
        <w:tab w:val="clear" w:pos="1191"/>
        <w:tab w:val="clear" w:pos="1587"/>
        <w:tab w:val="clear" w:pos="1984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ind w:left="1588" w:hanging="1588"/>
      <w:textAlignment w:val="baseline"/>
      <w:outlineLvl w:val="5"/>
    </w:pPr>
    <w:rPr>
      <w:bCs w:val="0"/>
      <w:kern w:val="0"/>
      <w:sz w:val="24"/>
      <w:szCs w:val="20"/>
    </w:rPr>
  </w:style>
  <w:style w:type="paragraph" w:styleId="7">
    <w:name w:val="heading 7"/>
    <w:basedOn w:val="6"/>
    <w:next w:val="a"/>
    <w:qFormat/>
    <w:pPr>
      <w:outlineLvl w:val="6"/>
    </w:pPr>
  </w:style>
  <w:style w:type="paragraph" w:styleId="8">
    <w:name w:val="heading 8"/>
    <w:basedOn w:val="6"/>
    <w:next w:val="a"/>
    <w:qFormat/>
    <w:pPr>
      <w:outlineLvl w:val="7"/>
    </w:pPr>
  </w:style>
  <w:style w:type="paragraph" w:styleId="9">
    <w:name w:val="heading 9"/>
    <w:basedOn w:val="6"/>
    <w:next w:val="a"/>
    <w:qFormat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customStyle="1" w:styleId="ASN1">
    <w:name w:val="ASN.1"/>
    <w:basedOn w:val="a3"/>
    <w:next w:val="ASN1Continue"/>
    <w:pPr>
      <w:keepNext/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after="0"/>
      <w:ind w:left="794"/>
      <w:jc w:val="left"/>
    </w:pPr>
    <w:rPr>
      <w:rFonts w:ascii="Courier New" w:hAnsi="Courier New"/>
      <w:b/>
      <w:noProof/>
      <w:spacing w:val="-2"/>
      <w:sz w:val="18"/>
      <w:lang w:val="en-US"/>
    </w:rPr>
  </w:style>
  <w:style w:type="paragraph" w:customStyle="1" w:styleId="ASN1Continue">
    <w:name w:val="ASN.1 Continue"/>
    <w:basedOn w:val="a3"/>
    <w:pPr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before="0" w:after="0"/>
      <w:ind w:left="1400"/>
      <w:jc w:val="left"/>
    </w:pPr>
    <w:rPr>
      <w:rFonts w:ascii="Courier New" w:hAnsi="Courier New"/>
      <w:b/>
      <w:noProof/>
      <w:spacing w:val="-2"/>
      <w:sz w:val="18"/>
      <w:lang w:val="en-US"/>
    </w:rPr>
  </w:style>
  <w:style w:type="paragraph" w:customStyle="1" w:styleId="BNF">
    <w:name w:val="BNF"/>
    <w:basedOn w:val="a"/>
    <w:next w:val="BNFContinue"/>
    <w:pPr>
      <w:keepNext/>
      <w:tabs>
        <w:tab w:val="left" w:pos="2381"/>
        <w:tab w:val="left" w:pos="2778"/>
        <w:tab w:val="left" w:pos="3175"/>
        <w:tab w:val="left" w:pos="3572"/>
        <w:tab w:val="left" w:pos="4025"/>
        <w:tab w:val="left" w:pos="4365"/>
        <w:tab w:val="left" w:pos="4762"/>
        <w:tab w:val="left" w:pos="5159"/>
        <w:tab w:val="left" w:pos="5556"/>
      </w:tabs>
      <w:ind w:left="1191" w:hanging="397"/>
      <w:jc w:val="left"/>
    </w:pPr>
    <w:rPr>
      <w:b/>
      <w:noProof/>
    </w:rPr>
  </w:style>
  <w:style w:type="paragraph" w:customStyle="1" w:styleId="BNFContinue">
    <w:name w:val="BNF Continue"/>
    <w:basedOn w:val="a"/>
    <w:pPr>
      <w:tabs>
        <w:tab w:val="left" w:pos="2381"/>
        <w:tab w:val="left" w:pos="2778"/>
        <w:tab w:val="left" w:pos="3175"/>
        <w:tab w:val="left" w:pos="3572"/>
        <w:tab w:val="left" w:pos="4025"/>
        <w:tab w:val="left" w:pos="4365"/>
        <w:tab w:val="left" w:pos="4762"/>
        <w:tab w:val="left" w:pos="5159"/>
        <w:tab w:val="left" w:pos="5556"/>
      </w:tabs>
      <w:spacing w:before="0"/>
      <w:ind w:left="1587" w:hanging="397"/>
      <w:jc w:val="left"/>
    </w:pPr>
    <w:rPr>
      <w:b/>
      <w:noProof/>
    </w:rPr>
  </w:style>
  <w:style w:type="paragraph" w:customStyle="1" w:styleId="enumlev1">
    <w:name w:val="enumlev1"/>
    <w:basedOn w:val="a"/>
    <w:pPr>
      <w:spacing w:before="86"/>
      <w:ind w:left="1191" w:hanging="397"/>
    </w:pPr>
  </w:style>
  <w:style w:type="paragraph" w:customStyle="1" w:styleId="enumlev2">
    <w:name w:val="enumlev2"/>
    <w:basedOn w:val="a"/>
    <w:pPr>
      <w:spacing w:before="86"/>
      <w:ind w:left="1587" w:hanging="397"/>
    </w:pPr>
  </w:style>
  <w:style w:type="paragraph" w:customStyle="1" w:styleId="Note1">
    <w:name w:val="Note 1"/>
    <w:basedOn w:val="a"/>
    <w:next w:val="a"/>
    <w:pPr>
      <w:tabs>
        <w:tab w:val="clear" w:pos="794"/>
      </w:tabs>
      <w:spacing w:before="60" w:line="199" w:lineRule="exact"/>
      <w:ind w:left="283"/>
    </w:pPr>
    <w:rPr>
      <w:sz w:val="18"/>
    </w:rPr>
  </w:style>
  <w:style w:type="paragraph" w:customStyle="1" w:styleId="Note2">
    <w:name w:val="Note 2"/>
    <w:basedOn w:val="a"/>
    <w:next w:val="a"/>
    <w:pPr>
      <w:tabs>
        <w:tab w:val="clear" w:pos="794"/>
      </w:tabs>
      <w:spacing w:before="60" w:line="199" w:lineRule="exact"/>
      <w:ind w:left="1077"/>
    </w:pPr>
    <w:rPr>
      <w:sz w:val="18"/>
    </w:rPr>
  </w:style>
  <w:style w:type="paragraph" w:customStyle="1" w:styleId="Note3">
    <w:name w:val="Note 3"/>
    <w:basedOn w:val="a"/>
    <w:next w:val="a"/>
    <w:pPr>
      <w:tabs>
        <w:tab w:val="clear" w:pos="794"/>
        <w:tab w:val="clear" w:pos="1191"/>
      </w:tabs>
      <w:spacing w:before="60" w:line="199" w:lineRule="exact"/>
      <w:ind w:left="1474"/>
    </w:pPr>
    <w:rPr>
      <w:sz w:val="18"/>
    </w:rPr>
  </w:style>
  <w:style w:type="paragraph" w:styleId="a4">
    <w:name w:val="Title"/>
    <w:qFormat/>
    <w:pPr>
      <w:keepNext/>
      <w:keepLines/>
      <w:tabs>
        <w:tab w:val="left" w:pos="794"/>
        <w:tab w:val="left" w:pos="1191"/>
        <w:tab w:val="left" w:pos="1587"/>
        <w:tab w:val="left" w:pos="1984"/>
      </w:tabs>
      <w:spacing w:before="840" w:after="480"/>
      <w:jc w:val="center"/>
      <w:outlineLvl w:val="0"/>
    </w:pPr>
    <w:rPr>
      <w:rFonts w:cs="Arial"/>
      <w:b/>
      <w:bCs/>
      <w:kern w:val="2"/>
      <w:sz w:val="24"/>
      <w:szCs w:val="32"/>
      <w:lang w:val="en-GB" w:eastAsia="en-US"/>
    </w:rPr>
  </w:style>
  <w:style w:type="character" w:customStyle="1" w:styleId="ASN1Note">
    <w:name w:val="ASN.1 Note"/>
    <w:rPr>
      <w:rFonts w:ascii="Courier New" w:hAnsi="Courier New"/>
      <w:b/>
      <w:i w:val="0"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6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SN1Text">
    <w:name w:val="ASN.1 Text"/>
    <w:rPr>
      <w:rFonts w:ascii="Courier New" w:hAnsi="Courier New"/>
      <w:b/>
      <w:i w:val="0"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8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SN1Italic">
    <w:name w:val="ASN.1 Italic"/>
    <w:basedOn w:val="a3"/>
    <w:next w:val="ASN1ItalicContinue"/>
    <w:pPr>
      <w:keepNext/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after="0"/>
      <w:ind w:left="794"/>
      <w:jc w:val="left"/>
    </w:pPr>
    <w:rPr>
      <w:rFonts w:ascii="Courier New" w:hAnsi="Courier New"/>
      <w:i/>
      <w:noProof/>
      <w:spacing w:val="-2"/>
      <w:sz w:val="18"/>
      <w:lang w:val="en-US"/>
    </w:rPr>
  </w:style>
  <w:style w:type="paragraph" w:customStyle="1" w:styleId="ASN1ItalicContinue">
    <w:name w:val="ASN.1 Italic Continue"/>
    <w:basedOn w:val="a3"/>
    <w:pPr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before="0" w:after="0"/>
      <w:ind w:left="1400"/>
      <w:jc w:val="left"/>
    </w:pPr>
    <w:rPr>
      <w:rFonts w:ascii="Courier New" w:hAnsi="Courier New"/>
      <w:i/>
      <w:noProof/>
      <w:spacing w:val="-2"/>
      <w:sz w:val="18"/>
      <w:lang w:val="en-US"/>
    </w:rPr>
  </w:style>
  <w:style w:type="character" w:customStyle="1" w:styleId="ASN1NoteItalic">
    <w:name w:val="ASN.1 Note Italic"/>
    <w:rPr>
      <w:rFonts w:ascii="Courier New" w:hAnsi="Courier New"/>
      <w:b w:val="0"/>
      <w:i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6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SN1TextItalic">
    <w:name w:val="ASN.1 Text Italic"/>
    <w:rPr>
      <w:rFonts w:ascii="Courier New" w:hAnsi="Courier New"/>
      <w:b w:val="0"/>
      <w:i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8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XSD">
    <w:name w:val="XSD"/>
    <w:basedOn w:val="a3"/>
    <w:next w:val="XSDContinue"/>
    <w:pPr>
      <w:keepNext/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after="0"/>
      <w:ind w:left="794"/>
      <w:jc w:val="left"/>
    </w:pPr>
    <w:rPr>
      <w:rFonts w:ascii="Arial" w:hAnsi="Arial"/>
      <w:b/>
      <w:noProof/>
      <w:spacing w:val="-2"/>
      <w:sz w:val="16"/>
      <w:lang w:val="en-US"/>
    </w:rPr>
  </w:style>
  <w:style w:type="paragraph" w:customStyle="1" w:styleId="XSDContinue">
    <w:name w:val="XSD Continue"/>
    <w:basedOn w:val="a3"/>
    <w:pPr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before="0" w:after="0"/>
      <w:ind w:left="1400"/>
      <w:jc w:val="left"/>
    </w:pPr>
    <w:rPr>
      <w:rFonts w:ascii="Arial" w:hAnsi="Arial"/>
      <w:b/>
      <w:noProof/>
      <w:spacing w:val="-2"/>
      <w:sz w:val="16"/>
      <w:lang w:val="en-US"/>
    </w:rPr>
  </w:style>
  <w:style w:type="paragraph" w:customStyle="1" w:styleId="XSDItalic">
    <w:name w:val="XSD Italic"/>
    <w:basedOn w:val="a3"/>
    <w:next w:val="XSDItalicContinue"/>
    <w:pPr>
      <w:keepNext/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after="0"/>
      <w:ind w:left="794"/>
      <w:jc w:val="left"/>
    </w:pPr>
    <w:rPr>
      <w:rFonts w:ascii="Arial" w:hAnsi="Arial"/>
      <w:i/>
      <w:noProof/>
      <w:spacing w:val="-2"/>
      <w:sz w:val="16"/>
      <w:lang w:val="en-US"/>
    </w:rPr>
  </w:style>
  <w:style w:type="paragraph" w:customStyle="1" w:styleId="XSDItalicContinue">
    <w:name w:val="XSD Italic Continue"/>
    <w:basedOn w:val="a3"/>
    <w:pPr>
      <w:tabs>
        <w:tab w:val="clear" w:pos="794"/>
        <w:tab w:val="clear" w:pos="1191"/>
        <w:tab w:val="clear" w:pos="1587"/>
        <w:tab w:val="clear" w:pos="1984"/>
        <w:tab w:val="left" w:pos="1400"/>
        <w:tab w:val="left" w:pos="2007"/>
        <w:tab w:val="left" w:pos="2614"/>
        <w:tab w:val="left" w:pos="3220"/>
        <w:tab w:val="left" w:pos="3827"/>
        <w:tab w:val="left" w:pos="4433"/>
        <w:tab w:val="left" w:pos="5040"/>
        <w:tab w:val="left" w:pos="5647"/>
      </w:tabs>
      <w:suppressAutoHyphens/>
      <w:spacing w:before="0" w:after="0"/>
      <w:ind w:left="1400"/>
      <w:jc w:val="left"/>
    </w:pPr>
    <w:rPr>
      <w:rFonts w:ascii="Arial" w:hAnsi="Arial"/>
      <w:i/>
      <w:noProof/>
      <w:spacing w:val="-2"/>
      <w:sz w:val="16"/>
      <w:lang w:val="en-US"/>
    </w:rPr>
  </w:style>
  <w:style w:type="character" w:customStyle="1" w:styleId="XSDNote">
    <w:name w:val="XSD Note"/>
    <w:rPr>
      <w:rFonts w:ascii="Arial" w:hAnsi="Arial"/>
      <w:b/>
      <w:i w:val="0"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4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XSDNoteItalic">
    <w:name w:val="XSD Note Italic"/>
    <w:rPr>
      <w:rFonts w:ascii="Arial" w:hAnsi="Arial"/>
      <w:b w:val="0"/>
      <w:i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4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XSDText">
    <w:name w:val="XSD Text"/>
    <w:rPr>
      <w:rFonts w:ascii="Arial" w:hAnsi="Arial"/>
      <w:b/>
      <w:i w:val="0"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6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XSDTextItalic">
    <w:name w:val="XSD Text Italic"/>
    <w:rPr>
      <w:rFonts w:ascii="Arial" w:hAnsi="Arial"/>
      <w:b w:val="0"/>
      <w:i/>
      <w:caps w:val="0"/>
      <w:smallCaps w:val="0"/>
      <w:strike w:val="0"/>
      <w:dstrike w:val="0"/>
      <w:noProof/>
      <w:vanish w:val="0"/>
      <w:color w:val="auto"/>
      <w:spacing w:val="-2"/>
      <w:w w:val="100"/>
      <w:kern w:val="0"/>
      <w:sz w:val="16"/>
      <w:u w:val="none"/>
      <w:effect w:val="none"/>
      <w:vertAlign w:val="baseline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5">
    <w:name w:val="Plain Text"/>
    <w:basedOn w:val="a"/>
    <w:rPr>
      <w:rFonts w:ascii="Courier New" w:hAnsi="Courier New" w:cs="Courier New"/>
      <w:szCs w:val="20"/>
    </w:rPr>
  </w:style>
  <w:style w:type="paragraph" w:styleId="a6">
    <w:name w:val="header"/>
    <w:basedOn w:val="a"/>
    <w:link w:val="Char"/>
    <w:pPr>
      <w:tabs>
        <w:tab w:val="clear" w:pos="794"/>
        <w:tab w:val="clear" w:pos="1191"/>
        <w:tab w:val="clear" w:pos="1587"/>
        <w:tab w:val="clear" w:pos="1984"/>
        <w:tab w:val="center" w:pos="4153"/>
        <w:tab w:val="right" w:pos="8306"/>
      </w:tabs>
    </w:pPr>
  </w:style>
  <w:style w:type="paragraph" w:styleId="a7">
    <w:name w:val="footer"/>
    <w:basedOn w:val="a"/>
    <w:link w:val="Char0"/>
    <w:pPr>
      <w:tabs>
        <w:tab w:val="clear" w:pos="794"/>
        <w:tab w:val="clear" w:pos="1191"/>
        <w:tab w:val="clear" w:pos="1587"/>
        <w:tab w:val="clear" w:pos="1984"/>
        <w:tab w:val="center" w:pos="4153"/>
        <w:tab w:val="right" w:pos="8306"/>
      </w:tabs>
    </w:p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customStyle="1" w:styleId="LetterStart">
    <w:name w:val="Letter_Start"/>
    <w:basedOn w:val="a"/>
    <w:rsid w:val="009F4BA1"/>
    <w:pPr>
      <w:tabs>
        <w:tab w:val="clear" w:pos="794"/>
        <w:tab w:val="clear" w:pos="1191"/>
        <w:tab w:val="clear" w:pos="1587"/>
        <w:tab w:val="clear" w:pos="1984"/>
        <w:tab w:val="left" w:pos="1361"/>
        <w:tab w:val="left" w:pos="1758"/>
        <w:tab w:val="left" w:pos="2155"/>
        <w:tab w:val="left" w:pos="2552"/>
      </w:tabs>
      <w:spacing w:before="284"/>
      <w:ind w:left="567"/>
      <w:jc w:val="left"/>
    </w:pPr>
    <w:rPr>
      <w:rFonts w:eastAsia="맑은 고딕"/>
      <w:sz w:val="24"/>
      <w:szCs w:val="20"/>
    </w:rPr>
  </w:style>
  <w:style w:type="paragraph" w:styleId="aa">
    <w:name w:val="List Paragraph"/>
    <w:basedOn w:val="a"/>
    <w:uiPriority w:val="34"/>
    <w:qFormat/>
    <w:rsid w:val="009234AA"/>
    <w:pPr>
      <w:ind w:leftChars="400" w:left="800"/>
    </w:pPr>
  </w:style>
  <w:style w:type="paragraph" w:customStyle="1" w:styleId="Default">
    <w:name w:val="Default"/>
    <w:rsid w:val="00A23FAE"/>
    <w:pPr>
      <w:widowControl w:val="0"/>
      <w:autoSpaceDE w:val="0"/>
      <w:autoSpaceDN w:val="0"/>
      <w:adjustRightInd w:val="0"/>
    </w:pPr>
    <w:rPr>
      <w:rFonts w:ascii="Arial" w:eastAsia="맑은 고딕" w:hAnsi="Arial" w:cs="Arial"/>
      <w:color w:val="000000"/>
      <w:sz w:val="24"/>
      <w:szCs w:val="24"/>
      <w:lang w:val="en-GB" w:eastAsia="en-GB"/>
    </w:rPr>
  </w:style>
  <w:style w:type="character" w:customStyle="1" w:styleId="articletitol">
    <w:name w:val="article_titol"/>
    <w:uiPriority w:val="99"/>
    <w:rsid w:val="00A23FAE"/>
    <w:rPr>
      <w:color w:val="000000"/>
    </w:rPr>
  </w:style>
  <w:style w:type="character" w:customStyle="1" w:styleId="article">
    <w:name w:val="article"/>
    <w:uiPriority w:val="99"/>
    <w:rsid w:val="00A23FAE"/>
    <w:rPr>
      <w:color w:val="000000"/>
    </w:rPr>
  </w:style>
  <w:style w:type="paragraph" w:styleId="ab">
    <w:name w:val="Normal (Web)"/>
    <w:basedOn w:val="Default"/>
    <w:next w:val="Default"/>
    <w:uiPriority w:val="99"/>
    <w:rsid w:val="0076548F"/>
    <w:rPr>
      <w:rFonts w:ascii="Times New Roman" w:hAnsi="Times New Roman" w:cs="Times New Roman"/>
      <w:color w:val="auto"/>
    </w:rPr>
  </w:style>
  <w:style w:type="paragraph" w:styleId="ac">
    <w:name w:val="footnote text"/>
    <w:basedOn w:val="a"/>
    <w:link w:val="Char1"/>
    <w:uiPriority w:val="99"/>
    <w:unhideWhenUsed/>
    <w:rsid w:val="0076548F"/>
    <w:pPr>
      <w:tabs>
        <w:tab w:val="clear" w:pos="794"/>
        <w:tab w:val="clear" w:pos="1191"/>
        <w:tab w:val="clear" w:pos="1587"/>
        <w:tab w:val="clear" w:pos="1984"/>
      </w:tabs>
      <w:spacing w:before="0" w:after="200" w:line="276" w:lineRule="auto"/>
      <w:jc w:val="left"/>
    </w:pPr>
    <w:rPr>
      <w:rFonts w:ascii="맑은 고딕" w:eastAsia="맑은 고딕" w:hAnsi="맑은 고딕"/>
      <w:szCs w:val="20"/>
      <w:lang w:eastAsia="en-GB"/>
    </w:rPr>
  </w:style>
  <w:style w:type="character" w:customStyle="1" w:styleId="Char1">
    <w:name w:val="각주 텍스트 Char"/>
    <w:link w:val="ac"/>
    <w:uiPriority w:val="99"/>
    <w:rsid w:val="0076548F"/>
    <w:rPr>
      <w:rFonts w:ascii="맑은 고딕" w:eastAsia="맑은 고딕" w:hAnsi="맑은 고딕"/>
      <w:lang w:val="en-GB" w:eastAsia="en-GB"/>
    </w:rPr>
  </w:style>
  <w:style w:type="character" w:styleId="ad">
    <w:name w:val="footnote reference"/>
    <w:uiPriority w:val="99"/>
    <w:unhideWhenUsed/>
    <w:rsid w:val="0076548F"/>
    <w:rPr>
      <w:rFonts w:cs="Times New Roman"/>
      <w:vertAlign w:val="superscript"/>
    </w:rPr>
  </w:style>
  <w:style w:type="table" w:styleId="ae">
    <w:name w:val="Table Grid"/>
    <w:basedOn w:val="a1"/>
    <w:uiPriority w:val="39"/>
    <w:rsid w:val="00EA5B59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6"/>
    <w:rsid w:val="003412D1"/>
    <w:rPr>
      <w:szCs w:val="24"/>
      <w:lang w:val="en-GB" w:eastAsia="en-US"/>
    </w:rPr>
  </w:style>
  <w:style w:type="character" w:customStyle="1" w:styleId="2Char">
    <w:name w:val="제목 2 Char"/>
    <w:link w:val="2"/>
    <w:rsid w:val="00FE32B8"/>
    <w:rPr>
      <w:rFonts w:cs="Arial"/>
      <w:b/>
      <w:bCs/>
      <w:iCs/>
      <w:kern w:val="2"/>
      <w:sz w:val="22"/>
      <w:szCs w:val="28"/>
      <w:lang w:val="en-GB" w:eastAsia="en-US"/>
    </w:rPr>
  </w:style>
  <w:style w:type="character" w:customStyle="1" w:styleId="Char0">
    <w:name w:val="바닥글 Char"/>
    <w:link w:val="a7"/>
    <w:rsid w:val="00655D8E"/>
    <w:rPr>
      <w:szCs w:val="24"/>
      <w:lang w:val="en-GB" w:eastAsia="en-US"/>
    </w:rPr>
  </w:style>
  <w:style w:type="character" w:styleId="af">
    <w:name w:val="Unresolved Mention"/>
    <w:uiPriority w:val="99"/>
    <w:semiHidden/>
    <w:unhideWhenUsed/>
    <w:rsid w:val="00E31A06"/>
    <w:rPr>
      <w:color w:val="605E5C"/>
      <w:shd w:val="clear" w:color="auto" w:fill="E1DFDD"/>
    </w:rPr>
  </w:style>
  <w:style w:type="paragraph" w:styleId="af0">
    <w:name w:val="Balloon Text"/>
    <w:basedOn w:val="a"/>
    <w:link w:val="Char2"/>
    <w:rsid w:val="00E9127A"/>
    <w:pPr>
      <w:spacing w:before="0"/>
    </w:pPr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f0"/>
    <w:rsid w:val="00E9127A"/>
    <w:rPr>
      <w:rFonts w:ascii="맑은 고딕" w:eastAsia="맑은 고딕" w:hAnsi="맑은 고딕" w:cs="Times New Roman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7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9926">
          <w:marLeft w:val="0"/>
          <w:marRight w:val="0"/>
          <w:marTop w:val="0"/>
          <w:marBottom w:val="0"/>
          <w:divBdr>
            <w:top w:val="single" w:sz="6" w:space="7" w:color="B6B6B6"/>
            <w:left w:val="single" w:sz="6" w:space="7" w:color="B6B6B6"/>
            <w:bottom w:val="single" w:sz="6" w:space="7" w:color="B6B6B6"/>
            <w:right w:val="single" w:sz="6" w:space="7" w:color="B6B6B6"/>
          </w:divBdr>
          <w:divsChild>
            <w:div w:id="764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8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7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7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2377">
          <w:marLeft w:val="0"/>
          <w:marRight w:val="0"/>
          <w:marTop w:val="0"/>
          <w:marBottom w:val="0"/>
          <w:divBdr>
            <w:top w:val="single" w:sz="6" w:space="8" w:color="B6B6B6"/>
            <w:left w:val="single" w:sz="6" w:space="8" w:color="B6B6B6"/>
            <w:bottom w:val="single" w:sz="6" w:space="8" w:color="B6B6B6"/>
            <w:right w:val="single" w:sz="6" w:space="8" w:color="B6B6B6"/>
          </w:divBdr>
          <w:divsChild>
            <w:div w:id="2019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5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ohn%20Larmouth\Application%20Data\Microsoft\Templates\Joint%20Styles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8D083-A945-423D-99CC-FC3020CD2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Settings\John Larmouth\Application Data\Microsoft\Templates\Joint Styles.dot</Template>
  <TotalTime>2659</TotalTime>
  <Pages>1</Pages>
  <Words>82</Words>
  <Characters>482</Characters>
  <Application>Microsoft Office Word</Application>
  <DocSecurity>0</DocSecurity>
  <Lines>10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Calling Notice for ASN</vt:lpstr>
    </vt:vector>
  </TitlesOfParts>
  <Company>Dell - Personal Systems Group</Company>
  <LinksUpToDate>false</LinksUpToDate>
  <CharactersWithSpaces>560</CharactersWithSpaces>
  <SharedDoc>false</SharedDoc>
  <HLinks>
    <vt:vector size="12" baseType="variant">
      <vt:variant>
        <vt:i4>6946849</vt:i4>
      </vt:variant>
      <vt:variant>
        <vt:i4>3</vt:i4>
      </vt:variant>
      <vt:variant>
        <vt:i4>0</vt:i4>
      </vt:variant>
      <vt:variant>
        <vt:i4>5</vt:i4>
      </vt:variant>
      <vt:variant>
        <vt:lpwstr>https://iso.zoom.us/j/96547035338?pwd=QVlZZjM4eGx1V3hUR0MvREUwT1RZUT09</vt:lpwstr>
      </vt:variant>
      <vt:variant>
        <vt:lpwstr/>
      </vt:variant>
      <vt:variant>
        <vt:i4>852077</vt:i4>
      </vt:variant>
      <vt:variant>
        <vt:i4>0</vt:i4>
      </vt:variant>
      <vt:variant>
        <vt:i4>0</vt:i4>
      </vt:variant>
      <vt:variant>
        <vt:i4>5</vt:i4>
      </vt:variant>
      <vt:variant>
        <vt:lpwstr>https://sd.iso.org/documents/ui/</vt:lpwstr>
      </vt:variant>
      <vt:variant>
        <vt:lpwstr>!/browse/iso/iso-iec-jtc-1/iso-iec-jtc-1-sc-6/library/3/8918687_LL/Second%20draft%20time%20table%20of%20JTC%201-SC%206%20meetings%20in%20October%202020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Calling Notice for ASN</dc:title>
  <dc:subject/>
  <dc:creator>John Larmouth</dc:creator>
  <cp:keywords/>
  <cp:lastModifiedBy>EDITOR</cp:lastModifiedBy>
  <cp:revision>261</cp:revision>
  <cp:lastPrinted>2020-10-16T13:15:00Z</cp:lastPrinted>
  <dcterms:created xsi:type="dcterms:W3CDTF">2021-07-05T12:21:00Z</dcterms:created>
  <dcterms:modified xsi:type="dcterms:W3CDTF">2026-07-26T08:11:00Z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-456760262</vt:i4>
  </property>
  <property fmtid="{D5CDD505-2E9C-101B-9397-08002B2CF9AE}" pid="3" name="_EmailSubject">
    <vt:lpwstr>문서 요청</vt:lpwstr>
  </property>
  <property fmtid="{D5CDD505-2E9C-101B-9397-08002B2CF9AE}" pid="4" name="_AuthorEmail">
    <vt:lpwstr>secretariat@jtc1sc06.org</vt:lpwstr>
  </property>
  <property fmtid="{D5CDD505-2E9C-101B-9397-08002B2CF9AE}" pid="5" name="_AuthorEmailDisplayName">
    <vt:lpwstr>SC6 Secretariat</vt:lpwstr>
  </property>
  <property fmtid="{D5CDD505-2E9C-101B-9397-08002B2CF9AE}" pid="6" name="_ReviewingToolsShownOnce">
    <vt:lpwstr/>
  </property>
</Properties>
</file>